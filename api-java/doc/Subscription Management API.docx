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" ContentType="image/tif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983934" w14:textId="77777777" w:rsidR="00F74F25" w:rsidRPr="00F366CD" w:rsidRDefault="00060E33" w:rsidP="00F74F25">
      <w:pPr>
        <w:spacing w:after="0"/>
        <w:rPr>
          <w:rFonts w:ascii="Arial" w:hAnsi="Arial" w:cs="Arial"/>
          <w:position w:val="12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064787FC" wp14:editId="0138803A">
            <wp:extent cx="1828800" cy="10754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enixLogo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7" t="21902" r="17650" b="21652"/>
                    <a:stretch/>
                  </pic:blipFill>
                  <pic:spPr bwMode="auto">
                    <a:xfrm>
                      <a:off x="0" y="0"/>
                      <a:ext cx="1829521" cy="107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77394" w14:textId="77777777" w:rsidR="00F74F25" w:rsidRPr="006D2455" w:rsidRDefault="00F74F25" w:rsidP="00F74F25">
      <w:pPr>
        <w:spacing w:before="1440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Subscription Management API</w:t>
      </w:r>
    </w:p>
    <w:p w14:paraId="4579DFFD" w14:textId="77777777" w:rsidR="00F74F25" w:rsidRDefault="00F74F25" w:rsidP="00F74F25">
      <w:pPr>
        <w:spacing w:before="1440"/>
        <w:rPr>
          <w:rFonts w:ascii="Arial" w:hAnsi="Arial" w:cs="Arial"/>
        </w:rPr>
      </w:pPr>
      <w:r>
        <w:rPr>
          <w:rFonts w:ascii="Arial" w:hAnsi="Arial" w:cs="Arial"/>
        </w:rPr>
        <w:t>Robert J. Muller</w:t>
      </w:r>
    </w:p>
    <w:p w14:paraId="6F92C3F9" w14:textId="2C70D203" w:rsidR="00F74F25" w:rsidRDefault="00CD1182" w:rsidP="00F74F25">
      <w:pPr>
        <w:spacing w:before="720"/>
        <w:rPr>
          <w:rFonts w:ascii="Arial" w:hAnsi="Arial" w:cs="Arial"/>
        </w:rPr>
      </w:pPr>
      <w:r>
        <w:rPr>
          <w:rFonts w:ascii="Arial" w:hAnsi="Arial" w:cs="Arial"/>
          <w:noProof/>
        </w:rPr>
        <w:t xml:space="preserve">August </w:t>
      </w:r>
      <w:r w:rsidR="00D62538">
        <w:rPr>
          <w:rFonts w:ascii="Arial" w:hAnsi="Arial" w:cs="Arial"/>
          <w:noProof/>
        </w:rPr>
        <w:t>6</w:t>
      </w:r>
      <w:r w:rsidR="00F74F25">
        <w:rPr>
          <w:rFonts w:ascii="Arial" w:hAnsi="Arial" w:cs="Arial"/>
          <w:noProof/>
        </w:rPr>
        <w:t>, 2015</w:t>
      </w:r>
    </w:p>
    <w:p w14:paraId="6C752A34" w14:textId="77777777" w:rsidR="00F74F25" w:rsidRDefault="008F3749" w:rsidP="00F74F25">
      <w:pPr>
        <w:spacing w:before="4320"/>
        <w:rPr>
          <w:rFonts w:ascii="Arial" w:hAnsi="Arial" w:cs="Arial"/>
        </w:rPr>
        <w:sectPr w:rsidR="00F74F25" w:rsidSect="00F74F25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 w:code="1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ascii="Arial" w:hAnsi="Arial" w:cs="Arial"/>
        </w:rPr>
        <w:t>643 Bair Island Road Suite 403</w:t>
      </w:r>
      <w:r w:rsidR="006F16E4">
        <w:rPr>
          <w:rFonts w:ascii="Arial" w:hAnsi="Arial" w:cs="Arial"/>
        </w:rPr>
        <w:br/>
      </w:r>
      <w:r>
        <w:rPr>
          <w:rFonts w:ascii="Arial" w:hAnsi="Arial" w:cs="Arial"/>
        </w:rPr>
        <w:t>Redwood City</w:t>
      </w:r>
      <w:r w:rsidR="006F16E4">
        <w:rPr>
          <w:rFonts w:ascii="Arial" w:hAnsi="Arial" w:cs="Arial"/>
        </w:rPr>
        <w:t>, CA   94</w:t>
      </w:r>
      <w:r>
        <w:rPr>
          <w:rFonts w:ascii="Arial" w:hAnsi="Arial" w:cs="Arial"/>
        </w:rPr>
        <w:t>063</w:t>
      </w:r>
    </w:p>
    <w:p w14:paraId="3F4AFB5A" w14:textId="3551AB4D" w:rsidR="008B0183" w:rsidRDefault="00F74F25" w:rsidP="00F74F25">
      <w:r>
        <w:lastRenderedPageBreak/>
        <w:t xml:space="preserve">The API calls are URIs that </w:t>
      </w:r>
      <w:proofErr w:type="gramStart"/>
      <w:r>
        <w:t>identify</w:t>
      </w:r>
      <w:proofErr w:type="gramEnd"/>
      <w:r>
        <w:t xml:space="preserve"> resources or actions. You can use the GET, POST, PUT, and DELETE HTTP operations to query, create, update, or delete the resources, respectively. The API calls have comments (#) that describe the resource or action. The substitution value &lt;id&gt; is a unique integer identifier for an object, used throughout the documentation.</w:t>
      </w:r>
      <w:r w:rsidR="004965B9">
        <w:t xml:space="preserve"> You submit </w:t>
      </w:r>
      <w:r w:rsidR="009F79EB">
        <w:t>n</w:t>
      </w:r>
      <w:r w:rsidR="004965B9">
        <w:t>ew and updated data values in the body of the POST or PUT operations.</w:t>
      </w:r>
      <w:r w:rsidR="000C5DC0">
        <w:t xml:space="preserve"> All results are either JSON or HTML.</w:t>
      </w:r>
      <w:r w:rsidR="00C12208">
        <w:t xml:space="preserve"> All JSON results are JSON arrays, though the array may contain only a single object.</w:t>
      </w:r>
    </w:p>
    <w:p w14:paraId="532524E9" w14:textId="4FAD7219" w:rsidR="000C5DC0" w:rsidRDefault="000C5DC0" w:rsidP="00F74F25">
      <w:r>
        <w:t>The documentation conventions here show the HTTP operation, the base URI without the domain https://api.arabidopsis.org, the possible URI parameters that can appear in the query string following a "?", and the type of the returned data. For example, the operation to retrieve all partners:</w:t>
      </w:r>
    </w:p>
    <w:p w14:paraId="54DCA2F2" w14:textId="77777777" w:rsidR="00C12208" w:rsidRDefault="000C5DC0" w:rsidP="000C5DC0">
      <w:pPr>
        <w:pStyle w:val="CodeExample"/>
      </w:pPr>
      <w:r w:rsidRPr="000C5DC0">
        <w:t>GET /partners</w:t>
      </w:r>
    </w:p>
    <w:p w14:paraId="3B39AB07" w14:textId="77777777" w:rsidR="00D62538" w:rsidRDefault="00D62538" w:rsidP="00D62538">
      <w:pPr>
        <w:pStyle w:val="ListParagraph"/>
        <w:keepNext/>
        <w:numPr>
          <w:ilvl w:val="0"/>
          <w:numId w:val="36"/>
        </w:numPr>
      </w:pPr>
      <w:proofErr w:type="gramStart"/>
      <w:r w:rsidRPr="00C12208">
        <w:t>returns</w:t>
      </w:r>
      <w:proofErr w:type="gramEnd"/>
      <w:r w:rsidRPr="00C12208">
        <w:t xml:space="preserve"> JSON array of </w:t>
      </w:r>
      <w:r>
        <w:t xml:space="preserve">all </w:t>
      </w:r>
      <w:r w:rsidRPr="00C12208">
        <w:t>partners</w:t>
      </w:r>
    </w:p>
    <w:p w14:paraId="2E631139" w14:textId="77777777" w:rsidR="00D62538" w:rsidRPr="00310946" w:rsidRDefault="00D62538" w:rsidP="00D62538">
      <w:pPr>
        <w:pStyle w:val="CodeExample"/>
        <w:ind w:left="720"/>
        <w:rPr>
          <w:sz w:val="16"/>
          <w:szCs w:val="16"/>
        </w:rPr>
      </w:pPr>
      <w:r w:rsidRPr="00310946">
        <w:rPr>
          <w:sz w:val="16"/>
          <w:szCs w:val="16"/>
        </w:rPr>
        <w:t xml:space="preserve">[     </w:t>
      </w:r>
      <w:r w:rsidRPr="00310946">
        <w:rPr>
          <w:sz w:val="16"/>
          <w:szCs w:val="16"/>
        </w:rPr>
        <w:br/>
        <w:t xml:space="preserve">  {"partnerId": "tair","name": "TAIR",</w:t>
      </w:r>
      <w:r w:rsidRPr="00310946">
        <w:rPr>
          <w:sz w:val="16"/>
          <w:szCs w:val="16"/>
        </w:rPr>
        <w:br/>
        <w:t xml:space="preserve">   "logoUri": "</w:t>
      </w:r>
      <w:hyperlink r:id="rId13" w:history="1">
        <w:r w:rsidRPr="00310946">
          <w:rPr>
            <w:rStyle w:val="Hyperlink"/>
            <w:sz w:val="16"/>
            <w:szCs w:val="16"/>
          </w:rPr>
          <w:t>https://s3-us-west-2.amazonaws.com/pw2-logo/logo2.gif</w:t>
        </w:r>
      </w:hyperlink>
      <w:r w:rsidRPr="00310946">
        <w:rPr>
          <w:sz w:val="16"/>
          <w:szCs w:val="16"/>
        </w:rPr>
        <w:t>",</w:t>
      </w:r>
      <w:r w:rsidRPr="00310946">
        <w:rPr>
          <w:sz w:val="16"/>
          <w:szCs w:val="16"/>
        </w:rPr>
        <w:br/>
        <w:t xml:space="preserve">   "termOfServiceUri": "</w:t>
      </w:r>
      <w:hyperlink r:id="rId14" w:history="1">
        <w:r w:rsidRPr="00310946">
          <w:rPr>
            <w:rStyle w:val="Hyperlink"/>
            <w:sz w:val="16"/>
            <w:szCs w:val="16"/>
          </w:rPr>
          <w:t>https://www.arabidopsis.org/doc/about/tair_terms_of_use/417</w:t>
        </w:r>
      </w:hyperlink>
      <w:r w:rsidRPr="00310946">
        <w:rPr>
          <w:sz w:val="16"/>
          <w:szCs w:val="16"/>
        </w:rPr>
        <w:t>"</w:t>
      </w:r>
      <w:r w:rsidRPr="00310946">
        <w:rPr>
          <w:sz w:val="16"/>
          <w:szCs w:val="16"/>
        </w:rPr>
        <w:br/>
        <w:t xml:space="preserve">  },</w:t>
      </w:r>
      <w:r>
        <w:rPr>
          <w:sz w:val="16"/>
          <w:szCs w:val="16"/>
        </w:rPr>
        <w:br/>
      </w:r>
      <w:r w:rsidRPr="00310946">
        <w:rPr>
          <w:sz w:val="16"/>
          <w:szCs w:val="16"/>
        </w:rPr>
        <w:t xml:space="preserve">  {"partnerId": "yfd",</w:t>
      </w:r>
      <w:r>
        <w:rPr>
          <w:sz w:val="16"/>
          <w:szCs w:val="16"/>
        </w:rPr>
        <w:t xml:space="preserve"> </w:t>
      </w:r>
      <w:r w:rsidRPr="00310946">
        <w:rPr>
          <w:sz w:val="16"/>
          <w:szCs w:val="16"/>
        </w:rPr>
        <w:t>"name": "YFD",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br/>
        <w:t xml:space="preserve">   </w:t>
      </w:r>
      <w:r w:rsidRPr="00310946">
        <w:rPr>
          <w:sz w:val="16"/>
          <w:szCs w:val="16"/>
        </w:rPr>
        <w:t>"logoUri": "</w:t>
      </w:r>
      <w:hyperlink r:id="rId15" w:history="1">
        <w:r w:rsidRPr="00310946">
          <w:rPr>
            <w:rStyle w:val="Hyperlink"/>
            <w:sz w:val="16"/>
            <w:szCs w:val="16"/>
          </w:rPr>
          <w:t>https://s3-us-west-2.amazonaws.com/pw2-logo/yfd.png</w:t>
        </w:r>
      </w:hyperlink>
      <w:r w:rsidRPr="00310946">
        <w:rPr>
          <w:sz w:val="16"/>
          <w:szCs w:val="16"/>
        </w:rPr>
        <w:t>",</w:t>
      </w:r>
      <w:r>
        <w:rPr>
          <w:sz w:val="16"/>
          <w:szCs w:val="16"/>
        </w:rPr>
        <w:br/>
      </w:r>
      <w:r w:rsidRPr="00310946">
        <w:rPr>
          <w:sz w:val="16"/>
          <w:szCs w:val="16"/>
        </w:rPr>
        <w:t xml:space="preserve">   "termOfServiceUri": "</w:t>
      </w:r>
      <w:hyperlink r:id="rId16" w:history="1">
        <w:r w:rsidRPr="00310946">
          <w:rPr>
            <w:rStyle w:val="Hyperlink"/>
            <w:sz w:val="16"/>
            <w:szCs w:val="16"/>
          </w:rPr>
          <w:t>https://www.google.com/intl/en/policies/terms/?fg=1</w:t>
        </w:r>
      </w:hyperlink>
      <w:r w:rsidRPr="00310946">
        <w:rPr>
          <w:sz w:val="16"/>
          <w:szCs w:val="16"/>
        </w:rPr>
        <w:t>"</w:t>
      </w:r>
      <w:r>
        <w:rPr>
          <w:sz w:val="16"/>
          <w:szCs w:val="16"/>
        </w:rPr>
        <w:br/>
        <w:t xml:space="preserve">  </w:t>
      </w:r>
      <w:r w:rsidRPr="00310946">
        <w:rPr>
          <w:sz w:val="16"/>
          <w:szCs w:val="16"/>
        </w:rPr>
        <w:t>}</w:t>
      </w:r>
      <w:r>
        <w:rPr>
          <w:sz w:val="16"/>
          <w:szCs w:val="16"/>
        </w:rPr>
        <w:br/>
      </w:r>
      <w:r w:rsidRPr="00310946">
        <w:rPr>
          <w:sz w:val="16"/>
          <w:szCs w:val="16"/>
        </w:rPr>
        <w:t>]</w:t>
      </w:r>
    </w:p>
    <w:p w14:paraId="2B30668E" w14:textId="0296C739" w:rsidR="00D62538" w:rsidRDefault="00D62538" w:rsidP="00F74F25">
      <w:r>
        <w:t>The documentation shows the URI (the full URI would be, for example, "https://api.arabidopsis.org/partners") and documents the nature of the returned data with an example of the returned JSON. The HTTP return code is 200 (OK) unless stated otherwise</w:t>
      </w:r>
      <w:proofErr w:type="gramStart"/>
      <w:r>
        <w:t>.=</w:t>
      </w:r>
      <w:proofErr w:type="gramEnd"/>
      <w:r>
        <w:t>'</w:t>
      </w:r>
      <w:proofErr w:type="spellStart"/>
      <w:r>
        <w:t>api</w:t>
      </w:r>
      <w:proofErr w:type="spellEnd"/>
    </w:p>
    <w:p w14:paraId="11A3FBA4" w14:textId="7ADB0E01" w:rsidR="000C5DC0" w:rsidRDefault="000C5DC0" w:rsidP="00F74F25">
      <w:r>
        <w:t>The operation to get the subscriptions active for a particular partner:</w:t>
      </w:r>
    </w:p>
    <w:p w14:paraId="0DE8D1C3" w14:textId="0ED7A31E" w:rsidR="00C12208" w:rsidRDefault="000C5DC0" w:rsidP="00B515CC">
      <w:pPr>
        <w:pStyle w:val="CodeExample"/>
      </w:pPr>
      <w:r w:rsidRPr="000C5DC0">
        <w:t>GET /subscriptions/active?partner</w:t>
      </w:r>
      <w:r w:rsidR="00B515CC">
        <w:t>Id</w:t>
      </w:r>
      <w:r w:rsidRPr="000C5DC0">
        <w:t>=&lt;id&gt;</w:t>
      </w:r>
    </w:p>
    <w:p w14:paraId="2CFB0DDF" w14:textId="77777777" w:rsidR="00C12208" w:rsidRPr="00C12208" w:rsidRDefault="00C12208" w:rsidP="00B515CC">
      <w:pPr>
        <w:pStyle w:val="ListParagraph"/>
        <w:keepNext/>
        <w:numPr>
          <w:ilvl w:val="0"/>
          <w:numId w:val="35"/>
        </w:numPr>
      </w:pPr>
      <w:proofErr w:type="gramStart"/>
      <w:r w:rsidRPr="00C12208">
        <w:t>where</w:t>
      </w:r>
      <w:proofErr w:type="gramEnd"/>
      <w:r w:rsidRPr="00C12208">
        <w:t xml:space="preserve"> &lt;id&gt; is a partner id</w:t>
      </w:r>
    </w:p>
    <w:p w14:paraId="28A1EE2E" w14:textId="2CFC8F5A" w:rsidR="00C12208" w:rsidRDefault="000C5DC0" w:rsidP="00B515CC">
      <w:pPr>
        <w:pStyle w:val="ListParagraph"/>
        <w:keepNext/>
        <w:numPr>
          <w:ilvl w:val="0"/>
          <w:numId w:val="35"/>
        </w:numPr>
      </w:pPr>
      <w:proofErr w:type="gramStart"/>
      <w:r w:rsidRPr="00C12208">
        <w:t>returns</w:t>
      </w:r>
      <w:proofErr w:type="gramEnd"/>
      <w:r w:rsidRPr="00C12208">
        <w:t xml:space="preserve"> JSON array of subscriptions</w:t>
      </w:r>
    </w:p>
    <w:p w14:paraId="465C997B" w14:textId="5E99A9CC" w:rsidR="00D62538" w:rsidRDefault="00D62538" w:rsidP="00B515CC">
      <w:pPr>
        <w:pStyle w:val="CodeExample"/>
        <w:keepNext w:val="0"/>
        <w:keepLines/>
        <w:ind w:left="720"/>
        <w:rPr>
          <w:sz w:val="16"/>
          <w:szCs w:val="16"/>
        </w:rPr>
      </w:pPr>
      <w:r w:rsidRPr="00D62538">
        <w:rPr>
          <w:sz w:val="16"/>
          <w:szCs w:val="16"/>
        </w:rPr>
        <w:t>[</w:t>
      </w:r>
      <w:r>
        <w:rPr>
          <w:sz w:val="16"/>
          <w:szCs w:val="16"/>
        </w:rPr>
        <w:br/>
        <w:t xml:space="preserve">  </w:t>
      </w:r>
      <w:r w:rsidRPr="00D62538">
        <w:rPr>
          <w:sz w:val="16"/>
          <w:szCs w:val="16"/>
        </w:rPr>
        <w:t>{"subscriptionId": 1,</w:t>
      </w:r>
      <w:r>
        <w:rPr>
          <w:sz w:val="16"/>
          <w:szCs w:val="16"/>
        </w:rPr>
        <w:t xml:space="preserve"> </w:t>
      </w:r>
      <w:r w:rsidRPr="00D62538">
        <w:rPr>
          <w:sz w:val="16"/>
          <w:szCs w:val="16"/>
        </w:rPr>
        <w:t>"partyId": 10,</w:t>
      </w:r>
      <w:r>
        <w:rPr>
          <w:sz w:val="16"/>
          <w:szCs w:val="16"/>
        </w:rPr>
        <w:t xml:space="preserve"> </w:t>
      </w:r>
      <w:r w:rsidRPr="00D62538">
        <w:rPr>
          <w:sz w:val="16"/>
          <w:szCs w:val="16"/>
        </w:rPr>
        <w:t>"partnerId": "tair",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br/>
        <w:t xml:space="preserve">   </w:t>
      </w:r>
      <w:r w:rsidRPr="00D62538">
        <w:rPr>
          <w:sz w:val="16"/>
          <w:szCs w:val="16"/>
        </w:rPr>
        <w:t>"startDate": "2014-04-01T12:00:00Z",</w:t>
      </w:r>
      <w:r>
        <w:rPr>
          <w:sz w:val="16"/>
          <w:szCs w:val="16"/>
        </w:rPr>
        <w:t xml:space="preserve"> </w:t>
      </w:r>
      <w:r w:rsidRPr="00D62538">
        <w:rPr>
          <w:sz w:val="16"/>
          <w:szCs w:val="16"/>
        </w:rPr>
        <w:t>"endDate": "2017-03-31T12:00:00Z"</w:t>
      </w:r>
      <w:r>
        <w:rPr>
          <w:sz w:val="16"/>
          <w:szCs w:val="16"/>
        </w:rPr>
        <w:br/>
        <w:t xml:space="preserve">  </w:t>
      </w:r>
      <w:r w:rsidRPr="00D62538">
        <w:rPr>
          <w:sz w:val="16"/>
          <w:szCs w:val="16"/>
        </w:rPr>
        <w:t>},</w:t>
      </w:r>
      <w:r>
        <w:rPr>
          <w:sz w:val="16"/>
          <w:szCs w:val="16"/>
        </w:rPr>
        <w:br/>
        <w:t xml:space="preserve">  </w:t>
      </w:r>
      <w:r w:rsidRPr="00D62538">
        <w:rPr>
          <w:sz w:val="16"/>
          <w:szCs w:val="16"/>
        </w:rPr>
        <w:t>{"subscriptionId": 2,</w:t>
      </w:r>
      <w:r w:rsidR="00B515CC">
        <w:rPr>
          <w:sz w:val="16"/>
          <w:szCs w:val="16"/>
        </w:rPr>
        <w:t xml:space="preserve"> </w:t>
      </w:r>
      <w:r w:rsidRPr="00D62538">
        <w:rPr>
          <w:sz w:val="16"/>
          <w:szCs w:val="16"/>
        </w:rPr>
        <w:t>"partyId": 11,</w:t>
      </w:r>
      <w:r w:rsidR="00B515CC">
        <w:rPr>
          <w:sz w:val="16"/>
          <w:szCs w:val="16"/>
        </w:rPr>
        <w:t xml:space="preserve"> </w:t>
      </w:r>
      <w:r w:rsidRPr="00D62538">
        <w:rPr>
          <w:sz w:val="16"/>
          <w:szCs w:val="16"/>
        </w:rPr>
        <w:t xml:space="preserve">"partnerId": "tair", </w:t>
      </w:r>
      <w:r w:rsidR="00B515CC">
        <w:rPr>
          <w:sz w:val="16"/>
          <w:szCs w:val="16"/>
        </w:rPr>
        <w:br/>
        <w:t xml:space="preserve">   </w:t>
      </w:r>
      <w:r w:rsidRPr="00D62538">
        <w:rPr>
          <w:sz w:val="16"/>
          <w:szCs w:val="16"/>
        </w:rPr>
        <w:t>"startDate": "2014-04-01T12:00:00Z",</w:t>
      </w:r>
      <w:r w:rsidR="00B515CC">
        <w:rPr>
          <w:sz w:val="16"/>
          <w:szCs w:val="16"/>
        </w:rPr>
        <w:t xml:space="preserve"> </w:t>
      </w:r>
      <w:r w:rsidRPr="00D62538">
        <w:rPr>
          <w:sz w:val="16"/>
          <w:szCs w:val="16"/>
        </w:rPr>
        <w:t>"endDate": "2017-03-31T12:00:00Z"</w:t>
      </w:r>
      <w:r w:rsidR="00B515CC">
        <w:rPr>
          <w:sz w:val="16"/>
          <w:szCs w:val="16"/>
        </w:rPr>
        <w:br/>
        <w:t xml:space="preserve">  }</w:t>
      </w:r>
      <w:r w:rsidR="00B515CC">
        <w:rPr>
          <w:sz w:val="16"/>
          <w:szCs w:val="16"/>
        </w:rPr>
        <w:br/>
        <w:t>]</w:t>
      </w:r>
    </w:p>
    <w:p w14:paraId="296EA9DB" w14:textId="019962A3" w:rsidR="00B515CC" w:rsidRPr="00B515CC" w:rsidRDefault="00B515CC" w:rsidP="00B515CC">
      <w:r>
        <w:t xml:space="preserve">This example shows a parameter, </w:t>
      </w:r>
      <w:proofErr w:type="spellStart"/>
      <w:r>
        <w:t>partnerId</w:t>
      </w:r>
      <w:proofErr w:type="spellEnd"/>
      <w:r>
        <w:t>, and it's value and documents the nature of that value, then shows the nature of the returned data with an example.</w:t>
      </w:r>
    </w:p>
    <w:p w14:paraId="78368B51" w14:textId="142928B8" w:rsidR="009F79EB" w:rsidRDefault="009F79EB" w:rsidP="00453238">
      <w:pPr>
        <w:pStyle w:val="Heading1"/>
      </w:pPr>
      <w:r>
        <w:t>Partners</w:t>
      </w:r>
    </w:p>
    <w:p w14:paraId="2736F061" w14:textId="6BAB8983" w:rsidR="009F79EB" w:rsidRDefault="009F79EB" w:rsidP="009F79EB">
      <w:pPr>
        <w:keepNext/>
      </w:pPr>
      <w:r>
        <w:t xml:space="preserve">A </w:t>
      </w:r>
      <w:r w:rsidRPr="009F79EB">
        <w:rPr>
          <w:i/>
        </w:rPr>
        <w:t>partner</w:t>
      </w:r>
      <w:r>
        <w:t xml:space="preserve"> is a system that comprises a unit for subscription, authentication, and authorization. The user accesses the partner system through a well-defined set of uniform resource identifiers (URIs) identified by a set of regular-expression patterns. Partners have individual subscription terms for display on subscription pages.</w:t>
      </w:r>
      <w:r w:rsidR="00C43794">
        <w:t xml:space="preserve"> Terms have period, price, and group discount percentage.</w:t>
      </w:r>
      <w:r>
        <w:t xml:space="preserve"> Partners have regular expression patterns that identify the complete set of URIs for the partner, or alternatively identify the partner from a URI. Partners have subscriptions by </w:t>
      </w:r>
      <w:r>
        <w:lastRenderedPageBreak/>
        <w:t>parties. Parties have IP counts and limit values. Partners also own access rules (combinations of URI patterns and access types.</w:t>
      </w:r>
    </w:p>
    <w:p w14:paraId="4EAD4CB4" w14:textId="4E3F8E44" w:rsidR="00047C58" w:rsidRDefault="00047C58" w:rsidP="009F79EB">
      <w:pPr>
        <w:keepNext/>
      </w:pPr>
      <w:r>
        <w:rPr>
          <w:noProof/>
        </w:rPr>
        <w:drawing>
          <wp:inline distT="0" distB="0" distL="0" distR="0" wp14:anchorId="7741B37F" wp14:editId="70DA1938">
            <wp:extent cx="5943600" cy="46739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ner.t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93" cy="467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3469" w14:textId="33478D61" w:rsidR="00A953E6" w:rsidRDefault="00A953E6" w:rsidP="00A953E6">
      <w:pPr>
        <w:pStyle w:val="Heading2"/>
      </w:pPr>
      <w:r>
        <w:t>Partners</w:t>
      </w:r>
    </w:p>
    <w:p w14:paraId="3C15A705" w14:textId="77777777" w:rsidR="00C12208" w:rsidRDefault="00A953E6" w:rsidP="00A953E6">
      <w:pPr>
        <w:pStyle w:val="CodeExample"/>
      </w:pPr>
      <w:r w:rsidRPr="000C5DC0">
        <w:t>GET /partners</w:t>
      </w:r>
    </w:p>
    <w:p w14:paraId="3EF8DE65" w14:textId="21A71168" w:rsidR="00A953E6" w:rsidRDefault="00A953E6" w:rsidP="002D6F8E">
      <w:pPr>
        <w:pStyle w:val="ListParagraph"/>
        <w:keepNext/>
        <w:numPr>
          <w:ilvl w:val="0"/>
          <w:numId w:val="36"/>
        </w:numPr>
      </w:pPr>
      <w:proofErr w:type="gramStart"/>
      <w:r w:rsidRPr="00C12208">
        <w:t>returns</w:t>
      </w:r>
      <w:proofErr w:type="gramEnd"/>
      <w:r w:rsidRPr="00C12208">
        <w:t xml:space="preserve"> JSON array of </w:t>
      </w:r>
      <w:r w:rsidR="00867F4E">
        <w:t xml:space="preserve">all </w:t>
      </w:r>
      <w:r w:rsidRPr="00C12208">
        <w:t>partners</w:t>
      </w:r>
    </w:p>
    <w:p w14:paraId="7183E9EF" w14:textId="69E8B0B4" w:rsidR="00310946" w:rsidRPr="00310946" w:rsidRDefault="00310946" w:rsidP="00310946">
      <w:pPr>
        <w:pStyle w:val="CodeExample"/>
        <w:ind w:left="720"/>
        <w:rPr>
          <w:sz w:val="16"/>
          <w:szCs w:val="16"/>
        </w:rPr>
      </w:pPr>
      <w:r w:rsidRPr="00310946">
        <w:rPr>
          <w:sz w:val="16"/>
          <w:szCs w:val="16"/>
        </w:rPr>
        <w:t xml:space="preserve">[     </w:t>
      </w:r>
      <w:r w:rsidRPr="00310946">
        <w:rPr>
          <w:sz w:val="16"/>
          <w:szCs w:val="16"/>
        </w:rPr>
        <w:br/>
        <w:t xml:space="preserve">  {"partnerId": "tair","name": "TAIR",</w:t>
      </w:r>
      <w:r w:rsidRPr="00310946">
        <w:rPr>
          <w:sz w:val="16"/>
          <w:szCs w:val="16"/>
        </w:rPr>
        <w:br/>
        <w:t xml:space="preserve">   "logoUri": "</w:t>
      </w:r>
      <w:hyperlink r:id="rId18" w:history="1">
        <w:r w:rsidRPr="00310946">
          <w:rPr>
            <w:rStyle w:val="Hyperlink"/>
            <w:sz w:val="16"/>
            <w:szCs w:val="16"/>
          </w:rPr>
          <w:t>https://s3-us-west-2.amazonaws.com/pw2-logo/logo2.gif</w:t>
        </w:r>
      </w:hyperlink>
      <w:r w:rsidRPr="00310946">
        <w:rPr>
          <w:sz w:val="16"/>
          <w:szCs w:val="16"/>
        </w:rPr>
        <w:t>",</w:t>
      </w:r>
      <w:r w:rsidRPr="00310946">
        <w:rPr>
          <w:sz w:val="16"/>
          <w:szCs w:val="16"/>
        </w:rPr>
        <w:br/>
        <w:t xml:space="preserve">   "termOfServiceUri": "</w:t>
      </w:r>
      <w:hyperlink r:id="rId19" w:history="1">
        <w:r w:rsidRPr="00310946">
          <w:rPr>
            <w:rStyle w:val="Hyperlink"/>
            <w:sz w:val="16"/>
            <w:szCs w:val="16"/>
          </w:rPr>
          <w:t>https://www.arabidopsis.org/doc/about/tair_terms_of_use/417</w:t>
        </w:r>
      </w:hyperlink>
      <w:r w:rsidRPr="00310946">
        <w:rPr>
          <w:sz w:val="16"/>
          <w:szCs w:val="16"/>
        </w:rPr>
        <w:t>"</w:t>
      </w:r>
      <w:r w:rsidRPr="00310946">
        <w:rPr>
          <w:sz w:val="16"/>
          <w:szCs w:val="16"/>
        </w:rPr>
        <w:br/>
        <w:t xml:space="preserve">  },</w:t>
      </w:r>
      <w:r>
        <w:rPr>
          <w:sz w:val="16"/>
          <w:szCs w:val="16"/>
        </w:rPr>
        <w:br/>
      </w:r>
      <w:r w:rsidRPr="00310946">
        <w:rPr>
          <w:sz w:val="16"/>
          <w:szCs w:val="16"/>
        </w:rPr>
        <w:t xml:space="preserve">  {"partnerId": "yfd",</w:t>
      </w:r>
      <w:r>
        <w:rPr>
          <w:sz w:val="16"/>
          <w:szCs w:val="16"/>
        </w:rPr>
        <w:t xml:space="preserve"> </w:t>
      </w:r>
      <w:r w:rsidRPr="00310946">
        <w:rPr>
          <w:sz w:val="16"/>
          <w:szCs w:val="16"/>
        </w:rPr>
        <w:t>"name": "YFD",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br/>
        <w:t xml:space="preserve">   </w:t>
      </w:r>
      <w:r w:rsidRPr="00310946">
        <w:rPr>
          <w:sz w:val="16"/>
          <w:szCs w:val="16"/>
        </w:rPr>
        <w:t>"logoUri": "</w:t>
      </w:r>
      <w:hyperlink r:id="rId20" w:history="1">
        <w:r w:rsidRPr="00310946">
          <w:rPr>
            <w:rStyle w:val="Hyperlink"/>
            <w:sz w:val="16"/>
            <w:szCs w:val="16"/>
          </w:rPr>
          <w:t>https://s3-us-west-2.amazonaws.com/pw2-logo/yfd.png</w:t>
        </w:r>
      </w:hyperlink>
      <w:r w:rsidRPr="00310946">
        <w:rPr>
          <w:sz w:val="16"/>
          <w:szCs w:val="16"/>
        </w:rPr>
        <w:t>",</w:t>
      </w:r>
      <w:r>
        <w:rPr>
          <w:sz w:val="16"/>
          <w:szCs w:val="16"/>
        </w:rPr>
        <w:br/>
      </w:r>
      <w:r w:rsidRPr="00310946">
        <w:rPr>
          <w:sz w:val="16"/>
          <w:szCs w:val="16"/>
        </w:rPr>
        <w:t xml:space="preserve">   "termOfServiceUri": "</w:t>
      </w:r>
      <w:hyperlink r:id="rId21" w:history="1">
        <w:r w:rsidRPr="00310946">
          <w:rPr>
            <w:rStyle w:val="Hyperlink"/>
            <w:sz w:val="16"/>
            <w:szCs w:val="16"/>
          </w:rPr>
          <w:t>https://www.google.com/intl/en/policies/terms/?fg=1</w:t>
        </w:r>
      </w:hyperlink>
      <w:r w:rsidRPr="00310946">
        <w:rPr>
          <w:sz w:val="16"/>
          <w:szCs w:val="16"/>
        </w:rPr>
        <w:t>"</w:t>
      </w:r>
      <w:r w:rsidR="00B33511">
        <w:rPr>
          <w:sz w:val="16"/>
          <w:szCs w:val="16"/>
        </w:rPr>
        <w:br/>
        <w:t xml:space="preserve">  </w:t>
      </w:r>
      <w:r w:rsidRPr="00310946">
        <w:rPr>
          <w:sz w:val="16"/>
          <w:szCs w:val="16"/>
        </w:rPr>
        <w:t>}</w:t>
      </w:r>
      <w:r>
        <w:rPr>
          <w:sz w:val="16"/>
          <w:szCs w:val="16"/>
        </w:rPr>
        <w:br/>
      </w:r>
      <w:r w:rsidRPr="00310946">
        <w:rPr>
          <w:sz w:val="16"/>
          <w:szCs w:val="16"/>
        </w:rPr>
        <w:t>]</w:t>
      </w:r>
    </w:p>
    <w:p w14:paraId="69335E76" w14:textId="77777777" w:rsidR="00C12208" w:rsidRDefault="00FE1AA3" w:rsidP="00FE1AA3">
      <w:pPr>
        <w:pStyle w:val="CodeExample"/>
      </w:pPr>
      <w:r>
        <w:t>GET /partners?partnerId=&lt;id&gt;</w:t>
      </w:r>
    </w:p>
    <w:p w14:paraId="055BFAE3" w14:textId="77777777" w:rsidR="00C12208" w:rsidRPr="00C12208" w:rsidRDefault="00C12208" w:rsidP="002D6F8E">
      <w:pPr>
        <w:pStyle w:val="ListParagraph"/>
        <w:keepNext/>
        <w:numPr>
          <w:ilvl w:val="0"/>
          <w:numId w:val="37"/>
        </w:numPr>
      </w:pPr>
      <w:proofErr w:type="gramStart"/>
      <w:r w:rsidRPr="00C12208">
        <w:t>where</w:t>
      </w:r>
      <w:proofErr w:type="gramEnd"/>
      <w:r w:rsidRPr="00C12208">
        <w:t xml:space="preserve"> &lt;id&gt; is the partner id for the partner</w:t>
      </w:r>
    </w:p>
    <w:p w14:paraId="34B491A9" w14:textId="5C4806A2" w:rsidR="00C12208" w:rsidRPr="00C12208" w:rsidRDefault="00FE1AA3" w:rsidP="00C12208">
      <w:pPr>
        <w:pStyle w:val="ListParagraph"/>
        <w:keepNext/>
        <w:numPr>
          <w:ilvl w:val="0"/>
          <w:numId w:val="37"/>
        </w:numPr>
      </w:pPr>
      <w:proofErr w:type="gramStart"/>
      <w:r w:rsidRPr="00C12208">
        <w:t>returns</w:t>
      </w:r>
      <w:proofErr w:type="gramEnd"/>
      <w:r w:rsidRPr="00C12208">
        <w:t xml:space="preserve"> JSON array with a single partner</w:t>
      </w:r>
      <w:r w:rsidR="00867F4E">
        <w:t xml:space="preserve"> identified by the id</w:t>
      </w:r>
    </w:p>
    <w:p w14:paraId="25A1AA7A" w14:textId="77777777" w:rsidR="00B33511" w:rsidRDefault="00B33511" w:rsidP="00B33511">
      <w:pPr>
        <w:pStyle w:val="CodeExample"/>
        <w:ind w:left="720"/>
        <w:rPr>
          <w:sz w:val="16"/>
          <w:szCs w:val="16"/>
        </w:rPr>
      </w:pPr>
      <w:r w:rsidRPr="00310946">
        <w:rPr>
          <w:sz w:val="16"/>
          <w:szCs w:val="16"/>
        </w:rPr>
        <w:t xml:space="preserve">[     </w:t>
      </w:r>
      <w:r w:rsidRPr="00310946">
        <w:rPr>
          <w:sz w:val="16"/>
          <w:szCs w:val="16"/>
        </w:rPr>
        <w:br/>
        <w:t xml:space="preserve">  {"partnerId": "tair","name": "TAIR",</w:t>
      </w:r>
      <w:r w:rsidRPr="00310946">
        <w:rPr>
          <w:sz w:val="16"/>
          <w:szCs w:val="16"/>
        </w:rPr>
        <w:br/>
        <w:t xml:space="preserve">   "logoUri": "</w:t>
      </w:r>
      <w:hyperlink r:id="rId22" w:history="1">
        <w:r w:rsidRPr="00310946">
          <w:rPr>
            <w:rStyle w:val="Hyperlink"/>
            <w:sz w:val="16"/>
            <w:szCs w:val="16"/>
          </w:rPr>
          <w:t>https://s3-us-west-2.amazonaws.com/pw2-logo/logo2.gif</w:t>
        </w:r>
      </w:hyperlink>
      <w:r w:rsidRPr="00310946">
        <w:rPr>
          <w:sz w:val="16"/>
          <w:szCs w:val="16"/>
        </w:rPr>
        <w:t>",</w:t>
      </w:r>
      <w:r w:rsidRPr="00310946">
        <w:rPr>
          <w:sz w:val="16"/>
          <w:szCs w:val="16"/>
        </w:rPr>
        <w:br/>
      </w:r>
      <w:r w:rsidRPr="00310946">
        <w:rPr>
          <w:sz w:val="16"/>
          <w:szCs w:val="16"/>
        </w:rPr>
        <w:lastRenderedPageBreak/>
        <w:t xml:space="preserve">   "termOfServiceUri": "</w:t>
      </w:r>
      <w:hyperlink r:id="rId23" w:history="1">
        <w:r w:rsidRPr="00310946">
          <w:rPr>
            <w:rStyle w:val="Hyperlink"/>
            <w:sz w:val="16"/>
            <w:szCs w:val="16"/>
          </w:rPr>
          <w:t>https://www.arabidopsis.org/doc/about/tair_terms_of_use/417</w:t>
        </w:r>
      </w:hyperlink>
      <w:r>
        <w:rPr>
          <w:sz w:val="16"/>
          <w:szCs w:val="16"/>
        </w:rPr>
        <w:t>"</w:t>
      </w:r>
      <w:r>
        <w:rPr>
          <w:sz w:val="16"/>
          <w:szCs w:val="16"/>
        </w:rPr>
        <w:br/>
        <w:t xml:space="preserve">  }</w:t>
      </w:r>
      <w:r>
        <w:rPr>
          <w:sz w:val="16"/>
          <w:szCs w:val="16"/>
        </w:rPr>
        <w:br/>
        <w:t>]</w:t>
      </w:r>
    </w:p>
    <w:p w14:paraId="448F8A89" w14:textId="4615DDCA" w:rsidR="00C12208" w:rsidRDefault="00FE1AA3" w:rsidP="00B33511">
      <w:pPr>
        <w:pStyle w:val="CodeExample"/>
      </w:pPr>
      <w:r>
        <w:t>GET /partners</w:t>
      </w:r>
      <w:r w:rsidR="009A3EF7">
        <w:t>?name</w:t>
      </w:r>
      <w:r>
        <w:t>=&lt;value&gt;</w:t>
      </w:r>
    </w:p>
    <w:p w14:paraId="6EEF22E8" w14:textId="77777777" w:rsidR="008F6EE9" w:rsidRPr="0071028A" w:rsidRDefault="008F6EE9" w:rsidP="002D6F8E">
      <w:pPr>
        <w:pStyle w:val="ListParagraph"/>
        <w:keepNext/>
        <w:numPr>
          <w:ilvl w:val="0"/>
          <w:numId w:val="38"/>
        </w:numPr>
      </w:pPr>
      <w:proofErr w:type="gramStart"/>
      <w:r w:rsidRPr="0071028A">
        <w:t>where</w:t>
      </w:r>
      <w:proofErr w:type="gramEnd"/>
      <w:r w:rsidRPr="0071028A">
        <w:t xml:space="preserve"> &lt;value&gt; is a unique partner name</w:t>
      </w:r>
    </w:p>
    <w:p w14:paraId="5FC32989" w14:textId="5F90B34B" w:rsidR="00C12208" w:rsidRDefault="00FE1AA3" w:rsidP="002D6F8E">
      <w:pPr>
        <w:pStyle w:val="ListParagraph"/>
        <w:keepNext/>
        <w:numPr>
          <w:ilvl w:val="0"/>
          <w:numId w:val="38"/>
        </w:numPr>
      </w:pPr>
      <w:proofErr w:type="gramStart"/>
      <w:r w:rsidRPr="0071028A">
        <w:t>returns</w:t>
      </w:r>
      <w:proofErr w:type="gramEnd"/>
      <w:r w:rsidRPr="0071028A">
        <w:t xml:space="preserve"> JSON array with a single partner</w:t>
      </w:r>
      <w:r w:rsidR="00867F4E">
        <w:t xml:space="preserve"> identified by the name</w:t>
      </w:r>
    </w:p>
    <w:p w14:paraId="70ACCD5B" w14:textId="77777777" w:rsidR="00B33511" w:rsidRDefault="00B33511" w:rsidP="00B33511">
      <w:pPr>
        <w:pStyle w:val="CodeExample"/>
        <w:ind w:left="720"/>
        <w:rPr>
          <w:sz w:val="16"/>
          <w:szCs w:val="16"/>
        </w:rPr>
      </w:pPr>
      <w:r w:rsidRPr="00310946">
        <w:rPr>
          <w:sz w:val="16"/>
          <w:szCs w:val="16"/>
        </w:rPr>
        <w:t xml:space="preserve">[     </w:t>
      </w:r>
      <w:r w:rsidRPr="00310946">
        <w:rPr>
          <w:sz w:val="16"/>
          <w:szCs w:val="16"/>
        </w:rPr>
        <w:br/>
        <w:t xml:space="preserve">  {"partnerId": "tair","name": "TAIR",</w:t>
      </w:r>
      <w:r w:rsidRPr="00310946">
        <w:rPr>
          <w:sz w:val="16"/>
          <w:szCs w:val="16"/>
        </w:rPr>
        <w:br/>
        <w:t xml:space="preserve">   "logoUri": "</w:t>
      </w:r>
      <w:hyperlink r:id="rId24" w:history="1">
        <w:r w:rsidRPr="00310946">
          <w:rPr>
            <w:rStyle w:val="Hyperlink"/>
            <w:sz w:val="16"/>
            <w:szCs w:val="16"/>
          </w:rPr>
          <w:t>https://s3-us-west-2.amazonaws.com/pw2-logo/logo2.gif</w:t>
        </w:r>
      </w:hyperlink>
      <w:r w:rsidRPr="00310946">
        <w:rPr>
          <w:sz w:val="16"/>
          <w:szCs w:val="16"/>
        </w:rPr>
        <w:t>",</w:t>
      </w:r>
      <w:r w:rsidRPr="00310946">
        <w:rPr>
          <w:sz w:val="16"/>
          <w:szCs w:val="16"/>
        </w:rPr>
        <w:br/>
        <w:t xml:space="preserve">   "termOfServiceUri": "</w:t>
      </w:r>
      <w:hyperlink r:id="rId25" w:history="1">
        <w:r w:rsidRPr="00310946">
          <w:rPr>
            <w:rStyle w:val="Hyperlink"/>
            <w:sz w:val="16"/>
            <w:szCs w:val="16"/>
          </w:rPr>
          <w:t>https://www.arabidopsis.org/doc/about/tair_terms_of_use/417</w:t>
        </w:r>
      </w:hyperlink>
      <w:r>
        <w:rPr>
          <w:sz w:val="16"/>
          <w:szCs w:val="16"/>
        </w:rPr>
        <w:t>"</w:t>
      </w:r>
      <w:r>
        <w:rPr>
          <w:sz w:val="16"/>
          <w:szCs w:val="16"/>
        </w:rPr>
        <w:br/>
        <w:t xml:space="preserve">  }</w:t>
      </w:r>
      <w:r>
        <w:rPr>
          <w:sz w:val="16"/>
          <w:szCs w:val="16"/>
        </w:rPr>
        <w:br/>
        <w:t>]</w:t>
      </w:r>
    </w:p>
    <w:p w14:paraId="04C583F8" w14:textId="77777777" w:rsidR="00C12208" w:rsidRDefault="00A953E6" w:rsidP="00A953E6">
      <w:pPr>
        <w:pStyle w:val="CodeExample"/>
      </w:pPr>
      <w:r>
        <w:t>GET /partners?uri=&lt;uri&gt;</w:t>
      </w:r>
    </w:p>
    <w:p w14:paraId="06A7FB81" w14:textId="77777777" w:rsidR="008F6EE9" w:rsidRPr="0071028A" w:rsidRDefault="008F6EE9" w:rsidP="00BF1D72">
      <w:pPr>
        <w:pStyle w:val="ListParagraph"/>
        <w:keepNext/>
        <w:numPr>
          <w:ilvl w:val="0"/>
          <w:numId w:val="39"/>
        </w:numPr>
      </w:pPr>
      <w:proofErr w:type="gramStart"/>
      <w:r w:rsidRPr="0071028A">
        <w:t>where</w:t>
      </w:r>
      <w:proofErr w:type="gramEnd"/>
      <w:r w:rsidRPr="0071028A">
        <w:t xml:space="preserve"> &lt;</w:t>
      </w:r>
      <w:proofErr w:type="spellStart"/>
      <w:r w:rsidRPr="0071028A">
        <w:t>uri</w:t>
      </w:r>
      <w:proofErr w:type="spellEnd"/>
      <w:r w:rsidRPr="0071028A">
        <w:t>&gt; is one of the partner URIs that identifies the partner</w:t>
      </w:r>
    </w:p>
    <w:p w14:paraId="46E4E9B6" w14:textId="0D875D50" w:rsidR="008F6EE9" w:rsidRDefault="00A953E6" w:rsidP="00BF1D72">
      <w:pPr>
        <w:pStyle w:val="ListParagraph"/>
        <w:keepNext/>
        <w:numPr>
          <w:ilvl w:val="0"/>
          <w:numId w:val="39"/>
        </w:numPr>
      </w:pPr>
      <w:proofErr w:type="gramStart"/>
      <w:r w:rsidRPr="0071028A">
        <w:t>returns</w:t>
      </w:r>
      <w:proofErr w:type="gramEnd"/>
      <w:r w:rsidRPr="0071028A">
        <w:t xml:space="preserve"> JSON array with a single </w:t>
      </w:r>
      <w:r w:rsidR="00BF1D72">
        <w:t>partner pattern that matches the input URI</w:t>
      </w:r>
    </w:p>
    <w:p w14:paraId="02BAD2F8" w14:textId="61848641" w:rsidR="00BF1D72" w:rsidRPr="00BF1D72" w:rsidRDefault="00BF1D72" w:rsidP="00E954A9">
      <w:pPr>
        <w:pStyle w:val="CodeExample"/>
        <w:keepNext w:val="0"/>
        <w:keepLines/>
        <w:ind w:left="720"/>
        <w:rPr>
          <w:sz w:val="16"/>
          <w:szCs w:val="16"/>
        </w:rPr>
      </w:pPr>
      <w:r w:rsidRPr="00BF1D72">
        <w:rPr>
          <w:sz w:val="16"/>
          <w:szCs w:val="16"/>
        </w:rPr>
        <w:t xml:space="preserve">[     </w:t>
      </w:r>
      <w:r w:rsidRPr="00BF1D72">
        <w:rPr>
          <w:sz w:val="16"/>
          <w:szCs w:val="16"/>
        </w:rPr>
        <w:br/>
        <w:t xml:space="preserve">  </w:t>
      </w:r>
      <w:r w:rsidR="00E954A9">
        <w:rPr>
          <w:sz w:val="16"/>
          <w:szCs w:val="16"/>
        </w:rPr>
        <w:t xml:space="preserve"> </w:t>
      </w:r>
      <w:r w:rsidRPr="00BF1D72">
        <w:rPr>
          <w:sz w:val="16"/>
          <w:szCs w:val="16"/>
        </w:rPr>
        <w:t>"partnerId": "yfd",</w:t>
      </w:r>
      <w:r w:rsidRPr="00BF1D72">
        <w:rPr>
          <w:sz w:val="16"/>
          <w:szCs w:val="16"/>
        </w:rPr>
        <w:br/>
        <w:t xml:space="preserve">   "sourceUri": "</w:t>
      </w:r>
      <w:hyperlink r:id="rId26" w:history="1">
        <w:r w:rsidRPr="00BF1D72">
          <w:rPr>
            <w:rStyle w:val="Hyperlink"/>
            <w:sz w:val="16"/>
            <w:szCs w:val="16"/>
          </w:rPr>
          <w:t>demoyfd.arabidopsis.org</w:t>
        </w:r>
      </w:hyperlink>
      <w:r w:rsidRPr="00BF1D72">
        <w:rPr>
          <w:sz w:val="16"/>
          <w:szCs w:val="16"/>
        </w:rPr>
        <w:t>",</w:t>
      </w:r>
      <w:r w:rsidRPr="00BF1D72">
        <w:rPr>
          <w:sz w:val="16"/>
          <w:szCs w:val="16"/>
        </w:rPr>
        <w:br/>
        <w:t xml:space="preserve">   "targetUri": "</w:t>
      </w:r>
      <w:hyperlink r:id="rId27" w:history="1">
        <w:r w:rsidRPr="00BF1D72">
          <w:rPr>
            <w:rStyle w:val="Hyperlink"/>
            <w:sz w:val="16"/>
            <w:szCs w:val="16"/>
          </w:rPr>
          <w:t>http://back-demoyfd.steveatgetexp.com</w:t>
        </w:r>
      </w:hyperlink>
      <w:r w:rsidRPr="00BF1D72">
        <w:rPr>
          <w:sz w:val="16"/>
          <w:szCs w:val="16"/>
        </w:rPr>
        <w:t>"</w:t>
      </w:r>
      <w:r w:rsidRPr="00BF1D72">
        <w:rPr>
          <w:sz w:val="16"/>
          <w:szCs w:val="16"/>
        </w:rPr>
        <w:br/>
        <w:t xml:space="preserve">  }</w:t>
      </w:r>
      <w:r w:rsidRPr="00BF1D72">
        <w:rPr>
          <w:sz w:val="16"/>
          <w:szCs w:val="16"/>
        </w:rPr>
        <w:br/>
        <w:t>]</w:t>
      </w:r>
    </w:p>
    <w:p w14:paraId="448A2362" w14:textId="77777777" w:rsidR="00C12208" w:rsidRDefault="009A3EF7" w:rsidP="00E954A9">
      <w:pPr>
        <w:pStyle w:val="CodeExample"/>
      </w:pPr>
      <w:r>
        <w:t>POST /partners</w:t>
      </w:r>
    </w:p>
    <w:p w14:paraId="6BCAA58C" w14:textId="4E368C9B" w:rsidR="00C12208" w:rsidRPr="0071028A" w:rsidRDefault="009A3EF7" w:rsidP="002D6F8E">
      <w:pPr>
        <w:pStyle w:val="ListParagraph"/>
        <w:keepNext/>
        <w:numPr>
          <w:ilvl w:val="0"/>
          <w:numId w:val="40"/>
        </w:numPr>
      </w:pPr>
      <w:proofErr w:type="gramStart"/>
      <w:r w:rsidRPr="0071028A">
        <w:t>inserts</w:t>
      </w:r>
      <w:proofErr w:type="gramEnd"/>
      <w:r w:rsidRPr="0071028A">
        <w:t xml:space="preserve"> a partner with form data including </w:t>
      </w:r>
      <w:r w:rsidR="00BF1D72">
        <w:t xml:space="preserve">id, </w:t>
      </w:r>
      <w:r w:rsidRPr="0071028A">
        <w:t>name</w:t>
      </w:r>
      <w:r w:rsidR="00BF1D72">
        <w:t>,</w:t>
      </w:r>
      <w:r w:rsidR="00F8687B">
        <w:t xml:space="preserve"> and the optional</w:t>
      </w:r>
      <w:r w:rsidRPr="0071028A">
        <w:t xml:space="preserve"> </w:t>
      </w:r>
      <w:proofErr w:type="spellStart"/>
      <w:r w:rsidRPr="0071028A">
        <w:t>logoUri</w:t>
      </w:r>
      <w:proofErr w:type="spellEnd"/>
      <w:r w:rsidRPr="0071028A">
        <w:t xml:space="preserve"> and </w:t>
      </w:r>
      <w:proofErr w:type="spellStart"/>
      <w:r w:rsidRPr="0071028A">
        <w:t>termOfServiceUri</w:t>
      </w:r>
      <w:proofErr w:type="spellEnd"/>
      <w:r w:rsidRPr="0071028A">
        <w:t xml:space="preserve"> fields</w:t>
      </w:r>
    </w:p>
    <w:p w14:paraId="42FA62F4" w14:textId="5B6CE5F8" w:rsidR="00A953E6" w:rsidRDefault="009A3EF7" w:rsidP="00E954A9">
      <w:pPr>
        <w:pStyle w:val="ListParagraph"/>
        <w:numPr>
          <w:ilvl w:val="0"/>
          <w:numId w:val="40"/>
        </w:numPr>
      </w:pPr>
      <w:proofErr w:type="gramStart"/>
      <w:r w:rsidRPr="0071028A">
        <w:t>returns</w:t>
      </w:r>
      <w:proofErr w:type="gramEnd"/>
      <w:r w:rsidRPr="0071028A">
        <w:t xml:space="preserve"> 201 (CREATED)</w:t>
      </w:r>
      <w:r w:rsidR="00F604BD" w:rsidRPr="0071028A">
        <w:t xml:space="preserve"> and the JSON </w:t>
      </w:r>
      <w:r w:rsidR="002B5412">
        <w:t>array containing the object</w:t>
      </w:r>
      <w:r w:rsidRPr="0071028A">
        <w:t xml:space="preserve"> if successful, </w:t>
      </w:r>
      <w:r w:rsidR="00C12208" w:rsidRPr="0071028A">
        <w:t>4</w:t>
      </w:r>
      <w:r w:rsidRPr="0071028A">
        <w:t>00 (BAD_REQUEST)</w:t>
      </w:r>
      <w:r w:rsidR="00F604BD" w:rsidRPr="0071028A">
        <w:t xml:space="preserve"> and a JSON array of error messages</w:t>
      </w:r>
      <w:r w:rsidRPr="0071028A">
        <w:t xml:space="preserve"> if failed</w:t>
      </w:r>
    </w:p>
    <w:p w14:paraId="1F655DCC" w14:textId="5D1F7315" w:rsidR="00C12208" w:rsidRDefault="009A3EF7" w:rsidP="00A953E6">
      <w:pPr>
        <w:pStyle w:val="CodeExample"/>
      </w:pPr>
      <w:r>
        <w:t>PUT /partners</w:t>
      </w:r>
    </w:p>
    <w:p w14:paraId="1A8ED0A9" w14:textId="73E7A9AD" w:rsidR="00AD2E0C" w:rsidRDefault="00AD2E0C" w:rsidP="002D6F8E">
      <w:pPr>
        <w:pStyle w:val="ListParagraph"/>
        <w:keepNext/>
        <w:numPr>
          <w:ilvl w:val="0"/>
          <w:numId w:val="42"/>
        </w:numPr>
      </w:pPr>
      <w:proofErr w:type="gramStart"/>
      <w:r>
        <w:t>body</w:t>
      </w:r>
      <w:proofErr w:type="gramEnd"/>
      <w:r>
        <w:t xml:space="preserve"> must include </w:t>
      </w:r>
      <w:proofErr w:type="spellStart"/>
      <w:r>
        <w:t>partnerId</w:t>
      </w:r>
      <w:proofErr w:type="spellEnd"/>
      <w:r>
        <w:t xml:space="preserve"> to identify the partner to update</w:t>
      </w:r>
    </w:p>
    <w:p w14:paraId="3F9C8322" w14:textId="4504C089" w:rsidR="00C12208" w:rsidRPr="0071028A" w:rsidRDefault="00202F07" w:rsidP="002D6F8E">
      <w:pPr>
        <w:pStyle w:val="ListParagraph"/>
        <w:keepNext/>
        <w:numPr>
          <w:ilvl w:val="0"/>
          <w:numId w:val="42"/>
        </w:numPr>
      </w:pPr>
      <w:proofErr w:type="gramStart"/>
      <w:r w:rsidRPr="0071028A">
        <w:t>updates</w:t>
      </w:r>
      <w:proofErr w:type="gramEnd"/>
      <w:r w:rsidRPr="0071028A">
        <w:t xml:space="preserve"> a partner with form data including name</w:t>
      </w:r>
      <w:r w:rsidR="00E44AD0">
        <w:t xml:space="preserve"> (must be unique in the set of partner names)</w:t>
      </w:r>
      <w:r w:rsidRPr="0071028A">
        <w:t xml:space="preserve">, </w:t>
      </w:r>
      <w:proofErr w:type="spellStart"/>
      <w:r w:rsidRPr="0071028A">
        <w:t>logoUri</w:t>
      </w:r>
      <w:proofErr w:type="spellEnd"/>
      <w:r w:rsidRPr="0071028A">
        <w:t xml:space="preserve">, and </w:t>
      </w:r>
      <w:proofErr w:type="spellStart"/>
      <w:r w:rsidRPr="0071028A">
        <w:t>termOfServiceUri</w:t>
      </w:r>
      <w:proofErr w:type="spellEnd"/>
      <w:r w:rsidRPr="0071028A">
        <w:t xml:space="preserve"> fields</w:t>
      </w:r>
    </w:p>
    <w:p w14:paraId="09A2422B" w14:textId="66CEC522" w:rsidR="009A3EF7" w:rsidRDefault="00202F07" w:rsidP="00000C64">
      <w:pPr>
        <w:pStyle w:val="ListParagraph"/>
        <w:numPr>
          <w:ilvl w:val="0"/>
          <w:numId w:val="42"/>
        </w:numPr>
      </w:pPr>
      <w:proofErr w:type="gramStart"/>
      <w:r w:rsidRPr="0071028A">
        <w:t>returns</w:t>
      </w:r>
      <w:proofErr w:type="gramEnd"/>
      <w:r w:rsidRPr="0071028A">
        <w:t xml:space="preserve"> JSON array of the updated partner</w:t>
      </w:r>
      <w:r w:rsidR="00627A36" w:rsidRPr="0071028A">
        <w:t xml:space="preserve"> or an empty array if the update failed</w:t>
      </w:r>
    </w:p>
    <w:p w14:paraId="64932778" w14:textId="77777777" w:rsidR="00C12208" w:rsidRDefault="00202F07" w:rsidP="00202F07">
      <w:pPr>
        <w:pStyle w:val="CodeExample"/>
      </w:pPr>
      <w:r>
        <w:t>DELETE /partners?partnerId=&lt;id&gt;</w:t>
      </w:r>
    </w:p>
    <w:p w14:paraId="0DE45CAD" w14:textId="1359C5DF" w:rsidR="0071028A" w:rsidRPr="0071028A" w:rsidRDefault="0071028A" w:rsidP="002D6F8E">
      <w:pPr>
        <w:pStyle w:val="ListParagraph"/>
        <w:keepNext/>
        <w:numPr>
          <w:ilvl w:val="0"/>
          <w:numId w:val="43"/>
        </w:numPr>
      </w:pPr>
      <w:proofErr w:type="gramStart"/>
      <w:r w:rsidRPr="0071028A">
        <w:t>where</w:t>
      </w:r>
      <w:proofErr w:type="gramEnd"/>
      <w:r w:rsidRPr="0071028A">
        <w:t xml:space="preserve"> </w:t>
      </w:r>
      <w:r>
        <w:t>&lt;</w:t>
      </w:r>
      <w:r w:rsidRPr="0071028A">
        <w:t>id</w:t>
      </w:r>
      <w:r>
        <w:t>&gt;</w:t>
      </w:r>
      <w:r w:rsidRPr="0071028A">
        <w:t xml:space="preserve"> is the unique identifier for the partner</w:t>
      </w:r>
    </w:p>
    <w:p w14:paraId="26A2E2EE" w14:textId="2DE7FCF7" w:rsidR="00C12208" w:rsidRPr="0071028A" w:rsidRDefault="00202F07" w:rsidP="002D6F8E">
      <w:pPr>
        <w:pStyle w:val="ListParagraph"/>
        <w:keepNext/>
        <w:numPr>
          <w:ilvl w:val="0"/>
          <w:numId w:val="43"/>
        </w:numPr>
      </w:pPr>
      <w:proofErr w:type="gramStart"/>
      <w:r w:rsidRPr="0071028A">
        <w:t>deletes</w:t>
      </w:r>
      <w:proofErr w:type="gramEnd"/>
      <w:r w:rsidRPr="0071028A">
        <w:t xml:space="preserve"> </w:t>
      </w:r>
      <w:r w:rsidR="00E44AD0">
        <w:t>the</w:t>
      </w:r>
      <w:r w:rsidRPr="0071028A">
        <w:t xml:space="preserve"> partner </w:t>
      </w:r>
      <w:r w:rsidR="00E44AD0">
        <w:t>identified by the id</w:t>
      </w:r>
    </w:p>
    <w:p w14:paraId="3EEFA9B3" w14:textId="4AABFEDE" w:rsidR="008F6EE9" w:rsidRDefault="00202F07" w:rsidP="002D6F8E">
      <w:pPr>
        <w:pStyle w:val="ListParagraph"/>
        <w:keepNext/>
        <w:numPr>
          <w:ilvl w:val="0"/>
          <w:numId w:val="43"/>
        </w:numPr>
      </w:pPr>
      <w:proofErr w:type="gramStart"/>
      <w:r w:rsidRPr="0071028A">
        <w:t>returns</w:t>
      </w:r>
      <w:proofErr w:type="gramEnd"/>
      <w:r w:rsidRPr="0071028A">
        <w:t xml:space="preserve"> JSON </w:t>
      </w:r>
      <w:r w:rsidR="008F6EE9">
        <w:t xml:space="preserve">message </w:t>
      </w:r>
      <w:r w:rsidR="00C12208" w:rsidRPr="0071028A">
        <w:t>array</w:t>
      </w:r>
      <w:r w:rsidRPr="0071028A">
        <w:t xml:space="preserve"> </w:t>
      </w:r>
    </w:p>
    <w:p w14:paraId="0A691FB2" w14:textId="41795616" w:rsidR="00202F07" w:rsidRPr="00E321D3" w:rsidRDefault="00C12208" w:rsidP="00000C64">
      <w:pPr>
        <w:pStyle w:val="CodeExample"/>
        <w:keepNext w:val="0"/>
        <w:keepLines/>
        <w:ind w:left="720"/>
        <w:rPr>
          <w:sz w:val="16"/>
          <w:szCs w:val="16"/>
        </w:rPr>
      </w:pPr>
      <w:r w:rsidRPr="00E321D3">
        <w:rPr>
          <w:sz w:val="16"/>
          <w:szCs w:val="16"/>
        </w:rPr>
        <w:t>[</w:t>
      </w:r>
      <w:r w:rsidR="00202F07" w:rsidRPr="00E321D3">
        <w:rPr>
          <w:sz w:val="16"/>
          <w:szCs w:val="16"/>
        </w:rPr>
        <w:t>{</w:t>
      </w:r>
      <w:r w:rsidR="002D6F8E" w:rsidRPr="00E321D3">
        <w:rPr>
          <w:sz w:val="16"/>
          <w:szCs w:val="16"/>
        </w:rPr>
        <w:t>"</w:t>
      </w:r>
      <w:r w:rsidR="00202F07" w:rsidRPr="00E321D3">
        <w:rPr>
          <w:sz w:val="16"/>
          <w:szCs w:val="16"/>
        </w:rPr>
        <w:t>success</w:t>
      </w:r>
      <w:r w:rsidR="002D6F8E" w:rsidRPr="00E321D3">
        <w:rPr>
          <w:sz w:val="16"/>
          <w:szCs w:val="16"/>
        </w:rPr>
        <w:t>"</w:t>
      </w:r>
      <w:r w:rsidR="00202F07" w:rsidRPr="00E321D3">
        <w:rPr>
          <w:sz w:val="16"/>
          <w:szCs w:val="16"/>
        </w:rPr>
        <w:t>:</w:t>
      </w:r>
      <w:r w:rsidR="002D6F8E" w:rsidRPr="00E321D3">
        <w:rPr>
          <w:sz w:val="16"/>
          <w:szCs w:val="16"/>
        </w:rPr>
        <w:t>"</w:t>
      </w:r>
      <w:r w:rsidR="00202F07" w:rsidRPr="00E321D3">
        <w:rPr>
          <w:sz w:val="16"/>
          <w:szCs w:val="16"/>
        </w:rPr>
        <w:t>delete complete</w:t>
      </w:r>
      <w:r w:rsidR="002D6F8E" w:rsidRPr="00E321D3">
        <w:rPr>
          <w:sz w:val="16"/>
          <w:szCs w:val="16"/>
        </w:rPr>
        <w:t>"</w:t>
      </w:r>
      <w:r w:rsidR="00202F07" w:rsidRPr="00E321D3">
        <w:rPr>
          <w:sz w:val="16"/>
          <w:szCs w:val="16"/>
        </w:rPr>
        <w:t>}</w:t>
      </w:r>
      <w:r w:rsidRPr="00E321D3">
        <w:rPr>
          <w:sz w:val="16"/>
          <w:szCs w:val="16"/>
        </w:rPr>
        <w:t>]</w:t>
      </w:r>
    </w:p>
    <w:p w14:paraId="1D36ABC5" w14:textId="77777777" w:rsidR="00867F4E" w:rsidRDefault="00867F4E" w:rsidP="00A953E6">
      <w:pPr>
        <w:pStyle w:val="Heading2"/>
      </w:pPr>
      <w:bookmarkStart w:id="0" w:name="_Ref300473170"/>
      <w:r>
        <w:lastRenderedPageBreak/>
        <w:t>Descriptions</w:t>
      </w:r>
      <w:bookmarkEnd w:id="0"/>
    </w:p>
    <w:p w14:paraId="6912D732" w14:textId="32B4B6A4" w:rsidR="00017F81" w:rsidRPr="00017F81" w:rsidRDefault="00017F81" w:rsidP="00017F81">
      <w:pPr>
        <w:keepNext/>
      </w:pPr>
      <w:r>
        <w:t>The description is a section in the subscription user interface that shows benefits or other details about a particular type of subscription. The description type identifies the specific section and can be "</w:t>
      </w:r>
      <w:proofErr w:type="spellStart"/>
      <w:r>
        <w:t>def</w:t>
      </w:r>
      <w:proofErr w:type="spellEnd"/>
      <w:r>
        <w:t>" (a default section), "individual" for an individual subscription, "commercial" for a commercial subscription, or "institution</w:t>
      </w:r>
      <w:r w:rsidR="005D7EF4">
        <w:t xml:space="preserve">" for an institutional subscription. The header is the text that appears in the section header. See </w:t>
      </w:r>
      <w:r w:rsidR="005D7EF4">
        <w:fldChar w:fldCharType="begin"/>
      </w:r>
      <w:r w:rsidR="005D7EF4">
        <w:instrText xml:space="preserve"> REF _Ref300473093 \h </w:instrText>
      </w:r>
      <w:r w:rsidR="005D7EF4">
        <w:fldChar w:fldCharType="separate"/>
      </w:r>
      <w:r w:rsidR="00000C64">
        <w:t>Description Items</w:t>
      </w:r>
      <w:r w:rsidR="005D7EF4">
        <w:fldChar w:fldCharType="end"/>
      </w:r>
      <w:r w:rsidR="005D7EF4">
        <w:t xml:space="preserve"> for the text that appears in the section itself. This feature of the API lets a partner brand the subscription pages with marketing material specific to the partner system and business model.</w:t>
      </w:r>
    </w:p>
    <w:p w14:paraId="011744C5" w14:textId="5C5F87D2" w:rsidR="00E44AD0" w:rsidRDefault="00E44AD0" w:rsidP="00E44AD0">
      <w:pPr>
        <w:pStyle w:val="CodeExample"/>
      </w:pPr>
      <w:r w:rsidRPr="000C5DC0">
        <w:t>GET /</w:t>
      </w:r>
      <w:r w:rsidR="00E321D3">
        <w:t>partners/</w:t>
      </w:r>
      <w:r>
        <w:t>descriptions</w:t>
      </w:r>
    </w:p>
    <w:p w14:paraId="74B5ED6A" w14:textId="6709AA70" w:rsidR="00E44AD0" w:rsidRDefault="00E44AD0" w:rsidP="00E44AD0">
      <w:pPr>
        <w:pStyle w:val="ListParagraph"/>
        <w:keepNext/>
        <w:numPr>
          <w:ilvl w:val="0"/>
          <w:numId w:val="36"/>
        </w:numPr>
      </w:pPr>
      <w:proofErr w:type="gramStart"/>
      <w:r w:rsidRPr="00C12208">
        <w:t>returns</w:t>
      </w:r>
      <w:proofErr w:type="gramEnd"/>
      <w:r w:rsidRPr="00C12208">
        <w:t xml:space="preserve"> JSON array of </w:t>
      </w:r>
      <w:r>
        <w:t>all descriptions for all partners</w:t>
      </w:r>
    </w:p>
    <w:p w14:paraId="6912BAC1" w14:textId="6A21FBF1" w:rsidR="00E954A9" w:rsidRPr="00E954A9" w:rsidRDefault="00E954A9" w:rsidP="00E954A9">
      <w:pPr>
        <w:pStyle w:val="CodeExample"/>
        <w:keepNext w:val="0"/>
        <w:ind w:left="720"/>
        <w:rPr>
          <w:sz w:val="16"/>
          <w:szCs w:val="16"/>
        </w:rPr>
      </w:pPr>
      <w:r w:rsidRPr="00E954A9">
        <w:rPr>
          <w:sz w:val="16"/>
          <w:szCs w:val="16"/>
        </w:rPr>
        <w:t>[</w:t>
      </w:r>
      <w:r>
        <w:rPr>
          <w:sz w:val="16"/>
          <w:szCs w:val="16"/>
        </w:rPr>
        <w:t xml:space="preserve"> {</w:t>
      </w:r>
      <w:r w:rsidRPr="00E954A9">
        <w:rPr>
          <w:sz w:val="16"/>
          <w:szCs w:val="16"/>
        </w:rPr>
        <w:t>"partnerId": "yfd",</w:t>
      </w:r>
      <w:r>
        <w:rPr>
          <w:sz w:val="16"/>
          <w:szCs w:val="16"/>
        </w:rPr>
        <w:t xml:space="preserve"> </w:t>
      </w:r>
      <w:r w:rsidR="00C64124" w:rsidRPr="00E954A9">
        <w:rPr>
          <w:sz w:val="16"/>
          <w:szCs w:val="16"/>
        </w:rPr>
        <w:t>"descriptionType": "def"</w:t>
      </w:r>
      <w:r w:rsidR="00C64124">
        <w:rPr>
          <w:sz w:val="16"/>
          <w:szCs w:val="16"/>
        </w:rPr>
        <w:t xml:space="preserve">, </w:t>
      </w:r>
      <w:r w:rsidRPr="00E954A9">
        <w:rPr>
          <w:sz w:val="16"/>
          <w:szCs w:val="16"/>
        </w:rPr>
        <w:t>"header": "</w:t>
      </w:r>
      <w:r w:rsidR="00C64124">
        <w:rPr>
          <w:sz w:val="16"/>
          <w:szCs w:val="16"/>
        </w:rPr>
        <w:t>Default for Test Partner"</w:t>
      </w:r>
      <w:r w:rsidRPr="00E954A9">
        <w:rPr>
          <w:sz w:val="16"/>
          <w:szCs w:val="16"/>
        </w:rPr>
        <w:t>},</w:t>
      </w:r>
      <w:r>
        <w:rPr>
          <w:sz w:val="16"/>
          <w:szCs w:val="16"/>
        </w:rPr>
        <w:br/>
        <w:t xml:space="preserve">  </w:t>
      </w:r>
      <w:r w:rsidR="00661A96">
        <w:rPr>
          <w:sz w:val="16"/>
          <w:szCs w:val="16"/>
        </w:rPr>
        <w:t>{</w:t>
      </w:r>
      <w:r w:rsidR="00661A96" w:rsidRPr="00E954A9">
        <w:rPr>
          <w:sz w:val="16"/>
          <w:szCs w:val="16"/>
        </w:rPr>
        <w:t>"partnerId": "</w:t>
      </w:r>
      <w:r w:rsidR="00920A00">
        <w:rPr>
          <w:sz w:val="16"/>
          <w:szCs w:val="16"/>
        </w:rPr>
        <w:t>tair</w:t>
      </w:r>
      <w:r w:rsidR="00661A96" w:rsidRPr="00E954A9">
        <w:rPr>
          <w:sz w:val="16"/>
          <w:szCs w:val="16"/>
        </w:rPr>
        <w:t>",</w:t>
      </w:r>
      <w:r w:rsidR="00661A96">
        <w:rPr>
          <w:sz w:val="16"/>
          <w:szCs w:val="16"/>
        </w:rPr>
        <w:t xml:space="preserve"> </w:t>
      </w:r>
      <w:r w:rsidR="00C64124" w:rsidRPr="00E954A9">
        <w:rPr>
          <w:sz w:val="16"/>
          <w:szCs w:val="16"/>
        </w:rPr>
        <w:t>"descriptionType": "individual"</w:t>
      </w:r>
      <w:r w:rsidR="00C64124">
        <w:rPr>
          <w:sz w:val="16"/>
          <w:szCs w:val="16"/>
        </w:rPr>
        <w:t>,</w:t>
      </w:r>
      <w:r w:rsidR="00811640">
        <w:rPr>
          <w:sz w:val="16"/>
          <w:szCs w:val="16"/>
        </w:rPr>
        <w:br/>
        <w:t xml:space="preserve">   </w:t>
      </w:r>
      <w:r w:rsidRPr="00E954A9">
        <w:rPr>
          <w:sz w:val="16"/>
          <w:szCs w:val="16"/>
        </w:rPr>
        <w:t>"hea</w:t>
      </w:r>
      <w:r w:rsidR="00C64124">
        <w:rPr>
          <w:sz w:val="16"/>
          <w:szCs w:val="16"/>
        </w:rPr>
        <w:t>der": "Individual Subscription"</w:t>
      </w:r>
      <w:r w:rsidRPr="00E954A9">
        <w:rPr>
          <w:sz w:val="16"/>
          <w:szCs w:val="16"/>
        </w:rPr>
        <w:t xml:space="preserve">   </w:t>
      </w:r>
      <w:r>
        <w:rPr>
          <w:sz w:val="16"/>
          <w:szCs w:val="16"/>
        </w:rPr>
        <w:br/>
        <w:t xml:space="preserve">  </w:t>
      </w:r>
      <w:r w:rsidRPr="00E954A9">
        <w:rPr>
          <w:sz w:val="16"/>
          <w:szCs w:val="16"/>
        </w:rPr>
        <w:t>}</w:t>
      </w:r>
      <w:r>
        <w:rPr>
          <w:sz w:val="16"/>
          <w:szCs w:val="16"/>
        </w:rPr>
        <w:br/>
        <w:t>]</w:t>
      </w:r>
      <w:r w:rsidRPr="00E954A9">
        <w:rPr>
          <w:sz w:val="16"/>
          <w:szCs w:val="16"/>
        </w:rPr>
        <w:t xml:space="preserve"> </w:t>
      </w:r>
    </w:p>
    <w:p w14:paraId="70B61599" w14:textId="5132D888" w:rsidR="008F1BD4" w:rsidRDefault="008F1BD4" w:rsidP="008F1BD4">
      <w:pPr>
        <w:pStyle w:val="CodeExample"/>
      </w:pPr>
      <w:r>
        <w:t>GET /</w:t>
      </w:r>
      <w:r w:rsidR="004E6537">
        <w:t>partners/</w:t>
      </w:r>
      <w:r>
        <w:t>descriptions?partnerId=&lt;id&gt;&amp;header=&lt;header&gt;</w:t>
      </w:r>
    </w:p>
    <w:p w14:paraId="146789EB" w14:textId="77777777" w:rsidR="008F1BD4" w:rsidRPr="00C12208" w:rsidRDefault="008F1BD4" w:rsidP="008F1BD4">
      <w:pPr>
        <w:pStyle w:val="ListParagraph"/>
        <w:keepNext/>
        <w:numPr>
          <w:ilvl w:val="0"/>
          <w:numId w:val="37"/>
        </w:numPr>
      </w:pPr>
      <w:proofErr w:type="gramStart"/>
      <w:r w:rsidRPr="00C12208">
        <w:t>where</w:t>
      </w:r>
      <w:proofErr w:type="gramEnd"/>
      <w:r w:rsidRPr="00C12208">
        <w:t xml:space="preserve"> &lt;id&gt; is the partner id for the partner</w:t>
      </w:r>
      <w:r>
        <w:t xml:space="preserve"> and &lt;header&gt; is a string unique within the partner id; the combination identifies a single description</w:t>
      </w:r>
    </w:p>
    <w:p w14:paraId="6322AF3F" w14:textId="77777777" w:rsidR="008F1BD4" w:rsidRDefault="008F1BD4" w:rsidP="008F1BD4">
      <w:pPr>
        <w:pStyle w:val="ListParagraph"/>
        <w:keepNext/>
        <w:numPr>
          <w:ilvl w:val="0"/>
          <w:numId w:val="37"/>
        </w:numPr>
      </w:pPr>
      <w:proofErr w:type="gramStart"/>
      <w:r w:rsidRPr="00C12208">
        <w:t>returns</w:t>
      </w:r>
      <w:proofErr w:type="gramEnd"/>
      <w:r w:rsidRPr="00C12208">
        <w:t xml:space="preserve"> JSON array with a single </w:t>
      </w:r>
      <w:r>
        <w:t>description identified by the id and header</w:t>
      </w:r>
    </w:p>
    <w:p w14:paraId="39270762" w14:textId="0E82B9F3" w:rsidR="00920A00" w:rsidRDefault="00920A00" w:rsidP="00920A00">
      <w:pPr>
        <w:pStyle w:val="CodeExample"/>
        <w:keepNext w:val="0"/>
        <w:ind w:left="720"/>
        <w:rPr>
          <w:sz w:val="16"/>
          <w:szCs w:val="16"/>
        </w:rPr>
      </w:pPr>
      <w:r w:rsidRPr="00E954A9">
        <w:rPr>
          <w:sz w:val="16"/>
          <w:szCs w:val="16"/>
        </w:rPr>
        <w:t>[</w:t>
      </w:r>
      <w:r>
        <w:rPr>
          <w:sz w:val="16"/>
          <w:szCs w:val="16"/>
        </w:rPr>
        <w:t xml:space="preserve"> </w:t>
      </w:r>
      <w:r w:rsidR="00811640">
        <w:rPr>
          <w:sz w:val="16"/>
          <w:szCs w:val="16"/>
        </w:rPr>
        <w:br/>
        <w:t xml:space="preserve">  </w:t>
      </w:r>
      <w:r>
        <w:rPr>
          <w:sz w:val="16"/>
          <w:szCs w:val="16"/>
        </w:rPr>
        <w:t>{</w:t>
      </w:r>
      <w:r w:rsidRPr="00E954A9">
        <w:rPr>
          <w:sz w:val="16"/>
          <w:szCs w:val="16"/>
        </w:rPr>
        <w:t>"partnerId": "yfd",</w:t>
      </w:r>
      <w:r>
        <w:rPr>
          <w:sz w:val="16"/>
          <w:szCs w:val="16"/>
        </w:rPr>
        <w:t xml:space="preserve"> </w:t>
      </w:r>
      <w:r w:rsidR="00811640" w:rsidRPr="00E954A9">
        <w:rPr>
          <w:sz w:val="16"/>
          <w:szCs w:val="16"/>
        </w:rPr>
        <w:t>"descriptionType": "def"</w:t>
      </w:r>
      <w:r w:rsidR="00811640">
        <w:rPr>
          <w:sz w:val="16"/>
          <w:szCs w:val="16"/>
        </w:rPr>
        <w:t xml:space="preserve">, </w:t>
      </w:r>
      <w:r w:rsidRPr="00E954A9">
        <w:rPr>
          <w:sz w:val="16"/>
          <w:szCs w:val="16"/>
        </w:rPr>
        <w:t>"head</w:t>
      </w:r>
      <w:r w:rsidR="00811640">
        <w:rPr>
          <w:sz w:val="16"/>
          <w:szCs w:val="16"/>
        </w:rPr>
        <w:t>er": "Default for Test Partner"</w:t>
      </w:r>
      <w:r>
        <w:rPr>
          <w:sz w:val="16"/>
          <w:szCs w:val="16"/>
        </w:rPr>
        <w:t>}</w:t>
      </w:r>
      <w:r>
        <w:rPr>
          <w:sz w:val="16"/>
          <w:szCs w:val="16"/>
        </w:rPr>
        <w:br/>
        <w:t>]</w:t>
      </w:r>
    </w:p>
    <w:p w14:paraId="45978421" w14:textId="2952FF9D" w:rsidR="008F1BD4" w:rsidRDefault="008F1BD4" w:rsidP="00920A00">
      <w:pPr>
        <w:pStyle w:val="CodeExample"/>
        <w:keepNext w:val="0"/>
      </w:pPr>
      <w:r>
        <w:t>GET /</w:t>
      </w:r>
      <w:r w:rsidR="004E6537">
        <w:t>partners/</w:t>
      </w:r>
      <w:r>
        <w:t>descriptions?partnerId=&lt;id&gt;</w:t>
      </w:r>
    </w:p>
    <w:p w14:paraId="60B4B137" w14:textId="3BBCD9F7" w:rsidR="008F1BD4" w:rsidRPr="00C12208" w:rsidRDefault="008F1BD4" w:rsidP="008F1BD4">
      <w:pPr>
        <w:pStyle w:val="ListParagraph"/>
        <w:keepNext/>
        <w:numPr>
          <w:ilvl w:val="0"/>
          <w:numId w:val="37"/>
        </w:numPr>
      </w:pPr>
      <w:proofErr w:type="gramStart"/>
      <w:r w:rsidRPr="00C12208">
        <w:t>where</w:t>
      </w:r>
      <w:proofErr w:type="gramEnd"/>
      <w:r w:rsidRPr="00C12208">
        <w:t xml:space="preserve"> &lt;id&gt; is the partner id for the partner</w:t>
      </w:r>
      <w:r>
        <w:t>; gets a set of descriptions for a single partner</w:t>
      </w:r>
    </w:p>
    <w:p w14:paraId="0EFF72E9" w14:textId="721A6BA6" w:rsidR="008F1BD4" w:rsidRDefault="008F1BD4" w:rsidP="008F1BD4">
      <w:pPr>
        <w:pStyle w:val="ListParagraph"/>
        <w:keepNext/>
        <w:numPr>
          <w:ilvl w:val="0"/>
          <w:numId w:val="37"/>
        </w:numPr>
      </w:pPr>
      <w:proofErr w:type="gramStart"/>
      <w:r w:rsidRPr="00C12208">
        <w:t>returns</w:t>
      </w:r>
      <w:proofErr w:type="gramEnd"/>
      <w:r w:rsidRPr="00C12208">
        <w:t xml:space="preserve"> JSON array with </w:t>
      </w:r>
      <w:r>
        <w:t>descriptions for the partner</w:t>
      </w:r>
    </w:p>
    <w:p w14:paraId="362DA84B" w14:textId="504DA8FD" w:rsidR="00920A00" w:rsidRPr="00E954A9" w:rsidRDefault="00920A00" w:rsidP="00811640">
      <w:pPr>
        <w:pStyle w:val="CodeExample"/>
        <w:keepNext w:val="0"/>
        <w:ind w:left="720"/>
        <w:rPr>
          <w:sz w:val="16"/>
          <w:szCs w:val="16"/>
        </w:rPr>
      </w:pPr>
      <w:r w:rsidRPr="00E954A9">
        <w:rPr>
          <w:sz w:val="16"/>
          <w:szCs w:val="16"/>
        </w:rPr>
        <w:t>[</w:t>
      </w:r>
      <w:r>
        <w:rPr>
          <w:sz w:val="16"/>
          <w:szCs w:val="16"/>
        </w:rPr>
        <w:t xml:space="preserve"> {</w:t>
      </w:r>
      <w:r w:rsidRPr="00E954A9">
        <w:rPr>
          <w:sz w:val="16"/>
          <w:szCs w:val="16"/>
        </w:rPr>
        <w:t>"partnerId": "yfd",</w:t>
      </w:r>
      <w:r>
        <w:rPr>
          <w:sz w:val="16"/>
          <w:szCs w:val="16"/>
        </w:rPr>
        <w:t xml:space="preserve"> </w:t>
      </w:r>
      <w:r w:rsidR="00811640" w:rsidRPr="00E954A9">
        <w:rPr>
          <w:sz w:val="16"/>
          <w:szCs w:val="16"/>
        </w:rPr>
        <w:t>"descriptionType": "def"</w:t>
      </w:r>
      <w:r w:rsidR="00811640">
        <w:rPr>
          <w:sz w:val="16"/>
          <w:szCs w:val="16"/>
        </w:rPr>
        <w:t xml:space="preserve">, </w:t>
      </w:r>
      <w:r w:rsidRPr="00E954A9">
        <w:rPr>
          <w:sz w:val="16"/>
          <w:szCs w:val="16"/>
        </w:rPr>
        <w:t>"header": "Default for Test Partner"</w:t>
      </w:r>
      <w:r w:rsidR="00811640">
        <w:rPr>
          <w:sz w:val="16"/>
          <w:szCs w:val="16"/>
        </w:rPr>
        <w:t>}</w:t>
      </w:r>
      <w:r w:rsidRPr="00E954A9">
        <w:rPr>
          <w:sz w:val="16"/>
          <w:szCs w:val="16"/>
        </w:rPr>
        <w:t>,</w:t>
      </w:r>
      <w:r>
        <w:rPr>
          <w:sz w:val="16"/>
          <w:szCs w:val="16"/>
        </w:rPr>
        <w:br/>
        <w:t xml:space="preserve">  {</w:t>
      </w:r>
      <w:r w:rsidRPr="00E954A9">
        <w:rPr>
          <w:sz w:val="16"/>
          <w:szCs w:val="16"/>
        </w:rPr>
        <w:t>"partnerId": "</w:t>
      </w:r>
      <w:r>
        <w:rPr>
          <w:sz w:val="16"/>
          <w:szCs w:val="16"/>
        </w:rPr>
        <w:t>yfd</w:t>
      </w:r>
      <w:r w:rsidRPr="00E954A9">
        <w:rPr>
          <w:sz w:val="16"/>
          <w:szCs w:val="16"/>
        </w:rPr>
        <w:t>",</w:t>
      </w:r>
      <w:r>
        <w:rPr>
          <w:sz w:val="16"/>
          <w:szCs w:val="16"/>
        </w:rPr>
        <w:t xml:space="preserve"> </w:t>
      </w:r>
      <w:r w:rsidR="00811640" w:rsidRPr="00E954A9">
        <w:rPr>
          <w:sz w:val="16"/>
          <w:szCs w:val="16"/>
        </w:rPr>
        <w:t>"descriptionType": "individual"</w:t>
      </w:r>
      <w:r w:rsidR="00811640">
        <w:rPr>
          <w:sz w:val="16"/>
          <w:szCs w:val="16"/>
        </w:rPr>
        <w:t xml:space="preserve">, </w:t>
      </w:r>
      <w:r w:rsidR="00811640">
        <w:rPr>
          <w:sz w:val="16"/>
          <w:szCs w:val="16"/>
        </w:rPr>
        <w:br/>
        <w:t xml:space="preserve">   </w:t>
      </w:r>
      <w:r w:rsidRPr="00E954A9">
        <w:rPr>
          <w:sz w:val="16"/>
          <w:szCs w:val="16"/>
        </w:rPr>
        <w:t>"header": "</w:t>
      </w:r>
      <w:r>
        <w:rPr>
          <w:sz w:val="16"/>
          <w:szCs w:val="16"/>
        </w:rPr>
        <w:t xml:space="preserve">Test </w:t>
      </w:r>
      <w:r w:rsidR="00811640">
        <w:rPr>
          <w:sz w:val="16"/>
          <w:szCs w:val="16"/>
        </w:rPr>
        <w:t>Individual Subscription"</w:t>
      </w:r>
      <w:r>
        <w:rPr>
          <w:sz w:val="16"/>
          <w:szCs w:val="16"/>
        </w:rPr>
        <w:br/>
        <w:t xml:space="preserve">  </w:t>
      </w:r>
      <w:r w:rsidRPr="00E954A9">
        <w:rPr>
          <w:sz w:val="16"/>
          <w:szCs w:val="16"/>
        </w:rPr>
        <w:t>}</w:t>
      </w:r>
      <w:r>
        <w:rPr>
          <w:sz w:val="16"/>
          <w:szCs w:val="16"/>
        </w:rPr>
        <w:br/>
        <w:t>]</w:t>
      </w:r>
    </w:p>
    <w:p w14:paraId="7AA0C533" w14:textId="38FC0B00" w:rsidR="008F1BD4" w:rsidRDefault="008F1BD4" w:rsidP="008F1BD4">
      <w:pPr>
        <w:pStyle w:val="CodeExample"/>
      </w:pPr>
      <w:r>
        <w:lastRenderedPageBreak/>
        <w:t>GET /</w:t>
      </w:r>
      <w:r w:rsidR="004E6537">
        <w:t>partners/</w:t>
      </w:r>
      <w:r>
        <w:t>descriptions?partnerId=&lt;id&gt;&amp;includeText</w:t>
      </w:r>
      <w:r w:rsidR="006835D4">
        <w:t>=true</w:t>
      </w:r>
    </w:p>
    <w:p w14:paraId="04BA2626" w14:textId="21951856" w:rsidR="008F1BD4" w:rsidRPr="00C12208" w:rsidRDefault="008F1BD4" w:rsidP="008F1BD4">
      <w:pPr>
        <w:pStyle w:val="ListParagraph"/>
        <w:keepNext/>
        <w:numPr>
          <w:ilvl w:val="0"/>
          <w:numId w:val="37"/>
        </w:numPr>
      </w:pPr>
      <w:proofErr w:type="gramStart"/>
      <w:r w:rsidRPr="00C12208">
        <w:t>where</w:t>
      </w:r>
      <w:proofErr w:type="gramEnd"/>
      <w:r w:rsidRPr="00C12208">
        <w:t xml:space="preserve"> &lt;id&gt; is the partner id for the </w:t>
      </w:r>
      <w:r>
        <w:t>partner; gets a set of descriptions and their description items for a single partner</w:t>
      </w:r>
    </w:p>
    <w:p w14:paraId="74563394" w14:textId="54E20300" w:rsidR="008F1BD4" w:rsidRDefault="008F1BD4" w:rsidP="008F1BD4">
      <w:pPr>
        <w:pStyle w:val="ListParagraph"/>
        <w:keepNext/>
        <w:numPr>
          <w:ilvl w:val="0"/>
          <w:numId w:val="37"/>
        </w:numPr>
      </w:pPr>
      <w:proofErr w:type="gramStart"/>
      <w:r w:rsidRPr="00C12208">
        <w:t>returns</w:t>
      </w:r>
      <w:proofErr w:type="gramEnd"/>
      <w:r w:rsidRPr="00C12208">
        <w:t xml:space="preserve"> a </w:t>
      </w:r>
      <w:r w:rsidR="00211F0D">
        <w:t>special single object containing the descriptions and text lines:</w:t>
      </w:r>
    </w:p>
    <w:p w14:paraId="2A05A250" w14:textId="266D00C3" w:rsidR="008F1BD4" w:rsidRPr="006835D4" w:rsidRDefault="006835D4" w:rsidP="00811640">
      <w:pPr>
        <w:pStyle w:val="CodeExample"/>
        <w:keepNext w:val="0"/>
        <w:keepLines/>
        <w:ind w:left="720"/>
        <w:rPr>
          <w:sz w:val="16"/>
          <w:szCs w:val="16"/>
        </w:rPr>
      </w:pPr>
      <w:r>
        <w:rPr>
          <w:sz w:val="16"/>
          <w:szCs w:val="16"/>
        </w:rPr>
        <w:t>{</w:t>
      </w:r>
      <w:r w:rsidR="00B14BFA">
        <w:rPr>
          <w:sz w:val="16"/>
          <w:szCs w:val="16"/>
        </w:rPr>
        <w:br/>
        <w:t xml:space="preserve">  </w:t>
      </w:r>
      <w:r w:rsidRPr="00E954A9">
        <w:rPr>
          <w:sz w:val="16"/>
          <w:szCs w:val="16"/>
        </w:rPr>
        <w:t>"</w:t>
      </w:r>
      <w:r w:rsidR="00B14BFA">
        <w:rPr>
          <w:sz w:val="16"/>
          <w:szCs w:val="16"/>
        </w:rPr>
        <w:t>commercial</w:t>
      </w:r>
      <w:r w:rsidRPr="00E954A9">
        <w:rPr>
          <w:sz w:val="16"/>
          <w:szCs w:val="16"/>
        </w:rPr>
        <w:t xml:space="preserve">": </w:t>
      </w:r>
      <w:r w:rsidR="00211F0D">
        <w:rPr>
          <w:sz w:val="16"/>
          <w:szCs w:val="16"/>
        </w:rPr>
        <w:br/>
        <w:t xml:space="preserve">  </w:t>
      </w:r>
      <w:r w:rsidR="00B14BFA">
        <w:rPr>
          <w:sz w:val="16"/>
          <w:szCs w:val="16"/>
        </w:rPr>
        <w:t xml:space="preserve">  </w:t>
      </w:r>
      <w:r w:rsidR="00211F0D">
        <w:rPr>
          <w:sz w:val="16"/>
          <w:szCs w:val="16"/>
        </w:rPr>
        <w:t>{</w:t>
      </w:r>
      <w:r w:rsidR="00D92BC6">
        <w:rPr>
          <w:sz w:val="16"/>
          <w:szCs w:val="16"/>
        </w:rPr>
        <w:br/>
        <w:t xml:space="preserve">   </w:t>
      </w:r>
      <w:r w:rsidR="00211F0D">
        <w:rPr>
          <w:sz w:val="16"/>
          <w:szCs w:val="16"/>
        </w:rPr>
        <w:t xml:space="preserve"> </w:t>
      </w:r>
      <w:r w:rsidR="00B14BFA">
        <w:rPr>
          <w:sz w:val="16"/>
          <w:szCs w:val="16"/>
        </w:rPr>
        <w:t xml:space="preserve">  </w:t>
      </w:r>
      <w:r w:rsidR="00D92BC6">
        <w:rPr>
          <w:sz w:val="16"/>
          <w:szCs w:val="16"/>
        </w:rPr>
        <w:t>"</w:t>
      </w:r>
      <w:r w:rsidR="00211F0D">
        <w:rPr>
          <w:sz w:val="16"/>
          <w:szCs w:val="16"/>
        </w:rPr>
        <w:t>benefits</w:t>
      </w:r>
      <w:r w:rsidR="00D92BC6">
        <w:rPr>
          <w:sz w:val="16"/>
          <w:szCs w:val="16"/>
        </w:rPr>
        <w:t>":</w:t>
      </w:r>
      <w:r w:rsidR="00D92BC6">
        <w:rPr>
          <w:sz w:val="16"/>
          <w:szCs w:val="16"/>
        </w:rPr>
        <w:br/>
        <w:t xml:space="preserve">     </w:t>
      </w:r>
      <w:r w:rsidR="00211F0D">
        <w:rPr>
          <w:sz w:val="16"/>
          <w:szCs w:val="16"/>
        </w:rPr>
        <w:t xml:space="preserve"> </w:t>
      </w:r>
      <w:r w:rsidR="00B14BFA">
        <w:rPr>
          <w:sz w:val="16"/>
          <w:szCs w:val="16"/>
        </w:rPr>
        <w:t xml:space="preserve">  </w:t>
      </w:r>
      <w:r w:rsidR="00D92BC6">
        <w:rPr>
          <w:sz w:val="16"/>
          <w:szCs w:val="16"/>
        </w:rPr>
        <w:t>[</w:t>
      </w:r>
      <w:r w:rsidR="00BE0426">
        <w:rPr>
          <w:sz w:val="16"/>
          <w:szCs w:val="16"/>
        </w:rPr>
        <w:br/>
        <w:t xml:space="preserve">      </w:t>
      </w:r>
      <w:r w:rsidR="00211F0D">
        <w:rPr>
          <w:sz w:val="16"/>
          <w:szCs w:val="16"/>
        </w:rPr>
        <w:t xml:space="preserve"> </w:t>
      </w:r>
      <w:r w:rsidR="00BE0426">
        <w:rPr>
          <w:sz w:val="16"/>
          <w:szCs w:val="16"/>
        </w:rPr>
        <w:t xml:space="preserve"> </w:t>
      </w:r>
      <w:r w:rsidR="00B14BFA">
        <w:rPr>
          <w:sz w:val="16"/>
          <w:szCs w:val="16"/>
        </w:rPr>
        <w:t xml:space="preserve">  </w:t>
      </w:r>
      <w:r w:rsidR="00BE0426">
        <w:rPr>
          <w:sz w:val="16"/>
          <w:szCs w:val="16"/>
        </w:rPr>
        <w:t>"Used by most top agroscience companies"</w:t>
      </w:r>
      <w:r w:rsidR="00211F0D">
        <w:rPr>
          <w:sz w:val="16"/>
          <w:szCs w:val="16"/>
        </w:rPr>
        <w:t>,</w:t>
      </w:r>
      <w:r w:rsidR="00BE0426">
        <w:rPr>
          <w:sz w:val="16"/>
          <w:szCs w:val="16"/>
        </w:rPr>
        <w:br/>
      </w:r>
      <w:r w:rsidR="00211F0D">
        <w:rPr>
          <w:sz w:val="16"/>
          <w:szCs w:val="16"/>
        </w:rPr>
        <w:t xml:space="preserve">        </w:t>
      </w:r>
      <w:r w:rsidR="00B14BFA">
        <w:rPr>
          <w:sz w:val="16"/>
          <w:szCs w:val="16"/>
        </w:rPr>
        <w:t xml:space="preserve">  </w:t>
      </w:r>
      <w:r w:rsidR="00BE0426">
        <w:rPr>
          <w:sz w:val="16"/>
          <w:szCs w:val="16"/>
        </w:rPr>
        <w:t>"</w:t>
      </w:r>
      <w:r w:rsidR="00BE0426" w:rsidRPr="00BE0426">
        <w:rPr>
          <w:sz w:val="16"/>
          <w:szCs w:val="16"/>
        </w:rPr>
        <w:t xml:space="preserve">Subscription options for entire companies or </w:t>
      </w:r>
      <w:r w:rsidR="00BE0426">
        <w:rPr>
          <w:sz w:val="16"/>
          <w:szCs w:val="16"/>
        </w:rPr>
        <w:t>employee</w:t>
      </w:r>
      <w:r w:rsidR="00BE0426" w:rsidRPr="00BE0426">
        <w:rPr>
          <w:sz w:val="16"/>
          <w:szCs w:val="16"/>
        </w:rPr>
        <w:t xml:space="preserve"> uses</w:t>
      </w:r>
      <w:r w:rsidR="00BE0426">
        <w:rPr>
          <w:sz w:val="16"/>
          <w:szCs w:val="16"/>
        </w:rPr>
        <w:t>"</w:t>
      </w:r>
      <w:r w:rsidR="00211F0D">
        <w:rPr>
          <w:sz w:val="16"/>
          <w:szCs w:val="16"/>
        </w:rPr>
        <w:t>,</w:t>
      </w:r>
      <w:r w:rsidR="00BE0426">
        <w:rPr>
          <w:sz w:val="16"/>
          <w:szCs w:val="16"/>
        </w:rPr>
        <w:br/>
        <w:t xml:space="preserve">      </w:t>
      </w:r>
      <w:r w:rsidR="00211F0D">
        <w:rPr>
          <w:sz w:val="16"/>
          <w:szCs w:val="16"/>
        </w:rPr>
        <w:t xml:space="preserve">  </w:t>
      </w:r>
      <w:r w:rsidR="00B14BFA">
        <w:rPr>
          <w:sz w:val="16"/>
          <w:szCs w:val="16"/>
        </w:rPr>
        <w:t xml:space="preserve">  </w:t>
      </w:r>
      <w:r w:rsidR="00BE0426">
        <w:rPr>
          <w:sz w:val="16"/>
          <w:szCs w:val="16"/>
        </w:rPr>
        <w:t>"</w:t>
      </w:r>
      <w:r w:rsidR="00BE0426" w:rsidRPr="00BE0426">
        <w:rPr>
          <w:sz w:val="16"/>
          <w:szCs w:val="16"/>
        </w:rPr>
        <w:t>License terms appropriate for commercial uses</w:t>
      </w:r>
      <w:r w:rsidR="00BE0426">
        <w:rPr>
          <w:sz w:val="16"/>
          <w:szCs w:val="16"/>
        </w:rPr>
        <w:t>"</w:t>
      </w:r>
      <w:r w:rsidR="00211F0D">
        <w:rPr>
          <w:sz w:val="16"/>
          <w:szCs w:val="16"/>
        </w:rPr>
        <w:br/>
        <w:t xml:space="preserve">      </w:t>
      </w:r>
      <w:r w:rsidR="00B14BFA">
        <w:rPr>
          <w:sz w:val="16"/>
          <w:szCs w:val="16"/>
        </w:rPr>
        <w:t xml:space="preserve">  </w:t>
      </w:r>
      <w:r w:rsidR="00BE0426">
        <w:rPr>
          <w:sz w:val="16"/>
          <w:szCs w:val="16"/>
        </w:rPr>
        <w:t>]</w:t>
      </w:r>
      <w:r w:rsidR="00211F0D">
        <w:rPr>
          <w:sz w:val="16"/>
          <w:szCs w:val="16"/>
        </w:rPr>
        <w:t>,</w:t>
      </w:r>
      <w:r w:rsidR="00211F0D">
        <w:rPr>
          <w:sz w:val="16"/>
          <w:szCs w:val="16"/>
        </w:rPr>
        <w:br/>
        <w:t xml:space="preserve">    </w:t>
      </w:r>
      <w:r w:rsidR="00B14BFA">
        <w:rPr>
          <w:sz w:val="16"/>
          <w:szCs w:val="16"/>
        </w:rPr>
        <w:t xml:space="preserve">  </w:t>
      </w:r>
      <w:r w:rsidR="00211F0D">
        <w:rPr>
          <w:sz w:val="16"/>
          <w:szCs w:val="16"/>
        </w:rPr>
        <w:t>"id": "</w:t>
      </w:r>
      <w:r w:rsidR="00B14BFA">
        <w:rPr>
          <w:sz w:val="16"/>
          <w:szCs w:val="16"/>
        </w:rPr>
        <w:t>commercial</w:t>
      </w:r>
      <w:r w:rsidR="00211F0D">
        <w:rPr>
          <w:sz w:val="16"/>
          <w:szCs w:val="16"/>
        </w:rPr>
        <w:t>",</w:t>
      </w:r>
      <w:r w:rsidR="00211F0D">
        <w:rPr>
          <w:sz w:val="16"/>
          <w:szCs w:val="16"/>
        </w:rPr>
        <w:br/>
        <w:t xml:space="preserve">    </w:t>
      </w:r>
      <w:r w:rsidR="00B14BFA">
        <w:rPr>
          <w:sz w:val="16"/>
          <w:szCs w:val="16"/>
        </w:rPr>
        <w:t xml:space="preserve">  </w:t>
      </w:r>
      <w:r w:rsidR="00211F0D">
        <w:rPr>
          <w:sz w:val="16"/>
          <w:szCs w:val="16"/>
        </w:rPr>
        <w:t>"heading": "</w:t>
      </w:r>
      <w:r w:rsidR="00B14BFA">
        <w:rPr>
          <w:sz w:val="16"/>
          <w:szCs w:val="16"/>
        </w:rPr>
        <w:t>Commercial</w:t>
      </w:r>
      <w:r w:rsidR="00211F0D">
        <w:rPr>
          <w:sz w:val="16"/>
          <w:szCs w:val="16"/>
        </w:rPr>
        <w:t xml:space="preserve"> Subscription Benefit"</w:t>
      </w:r>
      <w:r>
        <w:rPr>
          <w:sz w:val="16"/>
          <w:szCs w:val="16"/>
        </w:rPr>
        <w:br/>
        <w:t xml:space="preserve">  </w:t>
      </w:r>
      <w:r w:rsidR="00B14BFA">
        <w:rPr>
          <w:sz w:val="16"/>
          <w:szCs w:val="16"/>
        </w:rPr>
        <w:t xml:space="preserve">  </w:t>
      </w:r>
      <w:r w:rsidRPr="00E954A9">
        <w:rPr>
          <w:sz w:val="16"/>
          <w:szCs w:val="16"/>
        </w:rPr>
        <w:t>},</w:t>
      </w:r>
      <w:r>
        <w:rPr>
          <w:sz w:val="16"/>
          <w:szCs w:val="16"/>
        </w:rPr>
        <w:br/>
      </w:r>
      <w:r w:rsidR="00B14BFA">
        <w:rPr>
          <w:sz w:val="16"/>
          <w:szCs w:val="16"/>
        </w:rPr>
        <w:t xml:space="preserve">  </w:t>
      </w:r>
      <w:r w:rsidR="00B14BFA" w:rsidRPr="00E954A9">
        <w:rPr>
          <w:sz w:val="16"/>
          <w:szCs w:val="16"/>
        </w:rPr>
        <w:t>"</w:t>
      </w:r>
      <w:r w:rsidR="00B14BFA">
        <w:rPr>
          <w:sz w:val="16"/>
          <w:szCs w:val="16"/>
        </w:rPr>
        <w:t>individual</w:t>
      </w:r>
      <w:r w:rsidR="00B14BFA" w:rsidRPr="00E954A9">
        <w:rPr>
          <w:sz w:val="16"/>
          <w:szCs w:val="16"/>
        </w:rPr>
        <w:t xml:space="preserve">": </w:t>
      </w:r>
      <w:r w:rsidR="00B14BFA">
        <w:rPr>
          <w:sz w:val="16"/>
          <w:szCs w:val="16"/>
        </w:rPr>
        <w:br/>
        <w:t xml:space="preserve">    {</w:t>
      </w:r>
      <w:r w:rsidR="00B14BFA">
        <w:rPr>
          <w:sz w:val="16"/>
          <w:szCs w:val="16"/>
        </w:rPr>
        <w:br/>
        <w:t xml:space="preserve">      "benefits":</w:t>
      </w:r>
      <w:r w:rsidR="00B14BFA">
        <w:rPr>
          <w:sz w:val="16"/>
          <w:szCs w:val="16"/>
        </w:rPr>
        <w:br/>
        <w:t xml:space="preserve">        [</w:t>
      </w:r>
      <w:r w:rsidR="00B14BFA">
        <w:rPr>
          <w:sz w:val="16"/>
          <w:szCs w:val="16"/>
        </w:rPr>
        <w:br/>
        <w:t xml:space="preserve">          "</w:t>
      </w:r>
      <w:r w:rsidR="00B14BFA" w:rsidRPr="00BE0426">
        <w:rPr>
          <w:sz w:val="16"/>
          <w:szCs w:val="16"/>
        </w:rPr>
        <w:t>Access for a single research</w:t>
      </w:r>
      <w:r w:rsidR="00B14BFA">
        <w:rPr>
          <w:sz w:val="16"/>
          <w:szCs w:val="16"/>
        </w:rPr>
        <w:t>er",</w:t>
      </w:r>
      <w:r w:rsidR="00B14BFA">
        <w:rPr>
          <w:sz w:val="16"/>
          <w:szCs w:val="16"/>
        </w:rPr>
        <w:br/>
        <w:t xml:space="preserve">          "</w:t>
      </w:r>
      <w:r w:rsidR="00B14BFA" w:rsidRPr="00BE0426">
        <w:rPr>
          <w:sz w:val="16"/>
          <w:szCs w:val="16"/>
        </w:rPr>
        <w:t>Each lab member requires their own individual subscription</w:t>
      </w:r>
      <w:r w:rsidR="00B14BFA">
        <w:rPr>
          <w:sz w:val="16"/>
          <w:szCs w:val="16"/>
        </w:rPr>
        <w:t>",</w:t>
      </w:r>
      <w:r w:rsidR="00B14BFA">
        <w:rPr>
          <w:sz w:val="16"/>
          <w:szCs w:val="16"/>
        </w:rPr>
        <w:br/>
        <w:t xml:space="preserve">          "</w:t>
      </w:r>
      <w:r w:rsidR="00B14BFA" w:rsidRPr="00B14BFA">
        <w:rPr>
          <w:sz w:val="16"/>
          <w:szCs w:val="16"/>
        </w:rPr>
        <w:t xml:space="preserve"> </w:t>
      </w:r>
      <w:r w:rsidR="00B14BFA" w:rsidRPr="00BE0426">
        <w:rPr>
          <w:sz w:val="16"/>
          <w:szCs w:val="16"/>
        </w:rPr>
        <w:t xml:space="preserve">Discounts when </w:t>
      </w:r>
      <w:r w:rsidR="00B14BFA">
        <w:rPr>
          <w:sz w:val="16"/>
          <w:szCs w:val="16"/>
        </w:rPr>
        <w:t>two</w:t>
      </w:r>
      <w:r w:rsidR="00B14BFA" w:rsidRPr="00BE0426">
        <w:rPr>
          <w:sz w:val="16"/>
          <w:szCs w:val="16"/>
        </w:rPr>
        <w:t xml:space="preserve"> or more individuals subscribe together</w:t>
      </w:r>
      <w:r w:rsidR="00B14BFA">
        <w:rPr>
          <w:sz w:val="16"/>
          <w:szCs w:val="16"/>
        </w:rPr>
        <w:t xml:space="preserve"> "</w:t>
      </w:r>
      <w:r w:rsidR="00B14BFA">
        <w:rPr>
          <w:sz w:val="16"/>
          <w:szCs w:val="16"/>
        </w:rPr>
        <w:br/>
        <w:t xml:space="preserve">        ],</w:t>
      </w:r>
      <w:r w:rsidR="00B14BFA">
        <w:rPr>
          <w:sz w:val="16"/>
          <w:szCs w:val="16"/>
        </w:rPr>
        <w:br/>
        <w:t xml:space="preserve">      "id": "individual",</w:t>
      </w:r>
      <w:r w:rsidR="00B14BFA">
        <w:rPr>
          <w:sz w:val="16"/>
          <w:szCs w:val="16"/>
        </w:rPr>
        <w:br/>
        <w:t xml:space="preserve">      "heading": "Individual Subscription Benefit"</w:t>
      </w:r>
      <w:r w:rsidR="00B14BFA">
        <w:rPr>
          <w:sz w:val="16"/>
          <w:szCs w:val="16"/>
        </w:rPr>
        <w:br/>
        <w:t xml:space="preserve">    }</w:t>
      </w:r>
      <w:r w:rsidR="00B14BFA">
        <w:rPr>
          <w:sz w:val="16"/>
          <w:szCs w:val="16"/>
        </w:rPr>
        <w:br/>
      </w:r>
      <w:r>
        <w:rPr>
          <w:sz w:val="16"/>
          <w:szCs w:val="16"/>
        </w:rPr>
        <w:t xml:space="preserve"> </w:t>
      </w:r>
      <w:r w:rsidRPr="00E954A9">
        <w:rPr>
          <w:sz w:val="16"/>
          <w:szCs w:val="16"/>
        </w:rPr>
        <w:t>}</w:t>
      </w:r>
    </w:p>
    <w:p w14:paraId="77EF357D" w14:textId="75E33619" w:rsidR="00E44AD0" w:rsidRDefault="00E44AD0" w:rsidP="00E44AD0">
      <w:pPr>
        <w:pStyle w:val="CodeExample"/>
      </w:pPr>
      <w:r>
        <w:t>POST /</w:t>
      </w:r>
      <w:r w:rsidR="004E6537">
        <w:t>partners/</w:t>
      </w:r>
      <w:r>
        <w:t>descriptions</w:t>
      </w:r>
    </w:p>
    <w:p w14:paraId="2EE3F6B2" w14:textId="53FBBC2B" w:rsidR="00E44AD0" w:rsidRPr="0071028A" w:rsidRDefault="00E44AD0" w:rsidP="00E44AD0">
      <w:pPr>
        <w:pStyle w:val="ListParagraph"/>
        <w:keepNext/>
        <w:numPr>
          <w:ilvl w:val="0"/>
          <w:numId w:val="40"/>
        </w:numPr>
      </w:pPr>
      <w:proofErr w:type="gramStart"/>
      <w:r w:rsidRPr="0071028A">
        <w:t>inserts</w:t>
      </w:r>
      <w:proofErr w:type="gramEnd"/>
      <w:r w:rsidRPr="0071028A">
        <w:t xml:space="preserve"> a </w:t>
      </w:r>
      <w:r w:rsidR="008F1BD4">
        <w:t>description</w:t>
      </w:r>
      <w:r w:rsidRPr="0071028A">
        <w:t xml:space="preserve"> with form data including </w:t>
      </w:r>
      <w:r w:rsidR="008F1BD4">
        <w:t>partner id, description type (one of "</w:t>
      </w:r>
      <w:proofErr w:type="spellStart"/>
      <w:r w:rsidR="00E954A9">
        <w:t>d</w:t>
      </w:r>
      <w:r w:rsidR="008F1BD4">
        <w:t>ef</w:t>
      </w:r>
      <w:proofErr w:type="spellEnd"/>
      <w:r w:rsidR="008F1BD4">
        <w:t>", "</w:t>
      </w:r>
      <w:r w:rsidR="00E954A9">
        <w:t>i</w:t>
      </w:r>
      <w:r w:rsidR="008F1BD4">
        <w:t>ndividual", "</w:t>
      </w:r>
      <w:r w:rsidR="00E954A9">
        <w:t>i</w:t>
      </w:r>
      <w:r w:rsidR="008F1BD4">
        <w:t>nstitution", or "</w:t>
      </w:r>
      <w:r w:rsidR="00E954A9">
        <w:t>c</w:t>
      </w:r>
      <w:r w:rsidR="008F1BD4">
        <w:t>ommercial")</w:t>
      </w:r>
      <w:r w:rsidR="00811640">
        <w:t>, and header</w:t>
      </w:r>
    </w:p>
    <w:p w14:paraId="7ABE1FC7" w14:textId="14F367D0" w:rsidR="00E44AD0" w:rsidRPr="0071028A" w:rsidRDefault="00E44AD0" w:rsidP="00E44AD0">
      <w:pPr>
        <w:pStyle w:val="ListParagraph"/>
        <w:keepNext/>
        <w:numPr>
          <w:ilvl w:val="0"/>
          <w:numId w:val="40"/>
        </w:numPr>
      </w:pPr>
      <w:proofErr w:type="gramStart"/>
      <w:r w:rsidRPr="0071028A">
        <w:t>returns</w:t>
      </w:r>
      <w:proofErr w:type="gramEnd"/>
      <w:r w:rsidRPr="0071028A">
        <w:t xml:space="preserve"> 201 (CREATED) and the JSON object if successful, 400 (BAD_REQUEST) and a JSON array of error messages if failed</w:t>
      </w:r>
    </w:p>
    <w:p w14:paraId="6AD612CC" w14:textId="3FF303A4" w:rsidR="00E44AD0" w:rsidRDefault="00E44AD0" w:rsidP="00E44AD0">
      <w:pPr>
        <w:pStyle w:val="CodeExample"/>
      </w:pPr>
      <w:r>
        <w:t>PUT /</w:t>
      </w:r>
      <w:r w:rsidR="004E6537">
        <w:t>partners/</w:t>
      </w:r>
      <w:r>
        <w:t>descriptions</w:t>
      </w:r>
    </w:p>
    <w:p w14:paraId="319BFF8A" w14:textId="71DA3228" w:rsidR="00E44AD0" w:rsidRPr="0071028A" w:rsidRDefault="00330F73" w:rsidP="00E44AD0">
      <w:pPr>
        <w:pStyle w:val="ListParagraph"/>
        <w:keepNext/>
        <w:numPr>
          <w:ilvl w:val="0"/>
          <w:numId w:val="42"/>
        </w:numPr>
      </w:pPr>
      <w:proofErr w:type="gramStart"/>
      <w:r>
        <w:t>body</w:t>
      </w:r>
      <w:proofErr w:type="gramEnd"/>
      <w:r>
        <w:t xml:space="preserve"> must contain the </w:t>
      </w:r>
      <w:proofErr w:type="spellStart"/>
      <w:r>
        <w:t>partnerId</w:t>
      </w:r>
      <w:proofErr w:type="spellEnd"/>
      <w:r>
        <w:t xml:space="preserve"> and </w:t>
      </w:r>
      <w:proofErr w:type="spellStart"/>
      <w:r>
        <w:t>descriptionType</w:t>
      </w:r>
      <w:proofErr w:type="spellEnd"/>
      <w:r>
        <w:t xml:space="preserve"> to identify the description to update</w:t>
      </w:r>
    </w:p>
    <w:p w14:paraId="48A72C78" w14:textId="6C6CFEB7" w:rsidR="00E44AD0" w:rsidRPr="0071028A" w:rsidRDefault="00E44AD0" w:rsidP="00E44AD0">
      <w:pPr>
        <w:pStyle w:val="ListParagraph"/>
        <w:keepNext/>
        <w:numPr>
          <w:ilvl w:val="0"/>
          <w:numId w:val="42"/>
        </w:numPr>
      </w:pPr>
      <w:proofErr w:type="gramStart"/>
      <w:r w:rsidRPr="0071028A">
        <w:t>updates</w:t>
      </w:r>
      <w:proofErr w:type="gramEnd"/>
      <w:r w:rsidRPr="0071028A">
        <w:t xml:space="preserve"> </w:t>
      </w:r>
      <w:r w:rsidR="002922D0">
        <w:t>the</w:t>
      </w:r>
      <w:r w:rsidRPr="0071028A">
        <w:t xml:space="preserve"> </w:t>
      </w:r>
      <w:r w:rsidR="00C852F2">
        <w:t>description</w:t>
      </w:r>
      <w:r w:rsidR="002922D0">
        <w:t xml:space="preserve"> </w:t>
      </w:r>
      <w:r w:rsidR="006D5F3B">
        <w:t xml:space="preserve">identified by the partner id and description type </w:t>
      </w:r>
      <w:r w:rsidR="002922D0">
        <w:t xml:space="preserve">with form data containing a new </w:t>
      </w:r>
      <w:r w:rsidR="006D5F3B">
        <w:t>header</w:t>
      </w:r>
    </w:p>
    <w:p w14:paraId="56166531" w14:textId="5876CE49" w:rsidR="00E44AD0" w:rsidRPr="0071028A" w:rsidRDefault="00E44AD0" w:rsidP="00E44AD0">
      <w:pPr>
        <w:pStyle w:val="ListParagraph"/>
        <w:keepNext/>
        <w:numPr>
          <w:ilvl w:val="0"/>
          <w:numId w:val="42"/>
        </w:numPr>
      </w:pPr>
      <w:proofErr w:type="gramStart"/>
      <w:r w:rsidRPr="0071028A">
        <w:t>returns</w:t>
      </w:r>
      <w:proofErr w:type="gramEnd"/>
      <w:r w:rsidRPr="0071028A">
        <w:t xml:space="preserve"> JSON array of the updated </w:t>
      </w:r>
      <w:r w:rsidR="002922D0">
        <w:t>object</w:t>
      </w:r>
      <w:r w:rsidRPr="0071028A">
        <w:t xml:space="preserve"> or an empty array if the update failed</w:t>
      </w:r>
    </w:p>
    <w:p w14:paraId="3434DE85" w14:textId="30137BBC" w:rsidR="00E44AD0" w:rsidRDefault="00E44AD0" w:rsidP="00E44AD0">
      <w:pPr>
        <w:pStyle w:val="CodeExample"/>
      </w:pPr>
      <w:r>
        <w:t>DELETE /</w:t>
      </w:r>
      <w:r w:rsidR="004E6537">
        <w:t>partners/</w:t>
      </w:r>
      <w:r>
        <w:t>descriptions?partnerId=&lt;id&gt;</w:t>
      </w:r>
      <w:r w:rsidR="002922D0">
        <w:t>&amp;</w:t>
      </w:r>
      <w:r w:rsidR="006D5F3B">
        <w:t>descriptionType=&lt;type&gt;</w:t>
      </w:r>
    </w:p>
    <w:p w14:paraId="6B49665C" w14:textId="6E7E1B2E" w:rsidR="00E44AD0" w:rsidRPr="0071028A" w:rsidRDefault="00E44AD0" w:rsidP="00E44AD0">
      <w:pPr>
        <w:pStyle w:val="ListParagraph"/>
        <w:keepNext/>
        <w:numPr>
          <w:ilvl w:val="0"/>
          <w:numId w:val="43"/>
        </w:numPr>
      </w:pPr>
      <w:proofErr w:type="gramStart"/>
      <w:r w:rsidRPr="0071028A">
        <w:t>where</w:t>
      </w:r>
      <w:proofErr w:type="gramEnd"/>
      <w:r w:rsidRPr="0071028A">
        <w:t xml:space="preserve"> </w:t>
      </w:r>
      <w:r>
        <w:t>&lt;</w:t>
      </w:r>
      <w:r w:rsidRPr="0071028A">
        <w:t>id</w:t>
      </w:r>
      <w:r>
        <w:t>&gt;</w:t>
      </w:r>
      <w:r w:rsidRPr="0071028A">
        <w:t xml:space="preserve"> is the unique identifier for the partner</w:t>
      </w:r>
      <w:r w:rsidR="002922D0" w:rsidRPr="002922D0">
        <w:t xml:space="preserve"> </w:t>
      </w:r>
      <w:r w:rsidR="002922D0">
        <w:t>and &lt;</w:t>
      </w:r>
      <w:r w:rsidR="006D5F3B">
        <w:t>type</w:t>
      </w:r>
      <w:r w:rsidR="002922D0">
        <w:t xml:space="preserve">&gt; is the unique </w:t>
      </w:r>
      <w:r w:rsidR="006D5F3B">
        <w:t>description type</w:t>
      </w:r>
      <w:r w:rsidR="002922D0">
        <w:t xml:space="preserve"> that identifies the description within the partner id</w:t>
      </w:r>
    </w:p>
    <w:p w14:paraId="79E8D3A6" w14:textId="70223C37" w:rsidR="00E44AD0" w:rsidRPr="0071028A" w:rsidRDefault="00E44AD0" w:rsidP="00E44AD0">
      <w:pPr>
        <w:pStyle w:val="ListParagraph"/>
        <w:keepNext/>
        <w:numPr>
          <w:ilvl w:val="0"/>
          <w:numId w:val="43"/>
        </w:numPr>
      </w:pPr>
      <w:proofErr w:type="gramStart"/>
      <w:r w:rsidRPr="0071028A">
        <w:t>deletes</w:t>
      </w:r>
      <w:proofErr w:type="gramEnd"/>
      <w:r w:rsidRPr="0071028A">
        <w:t xml:space="preserve"> </w:t>
      </w:r>
      <w:r>
        <w:t>the</w:t>
      </w:r>
      <w:r w:rsidRPr="0071028A">
        <w:t xml:space="preserve"> </w:t>
      </w:r>
      <w:r w:rsidR="00C852F2">
        <w:t>description</w:t>
      </w:r>
      <w:r w:rsidRPr="0071028A">
        <w:t xml:space="preserve"> </w:t>
      </w:r>
      <w:r>
        <w:t xml:space="preserve">identified by the </w:t>
      </w:r>
      <w:r w:rsidR="006D5F3B">
        <w:t xml:space="preserve">partner </w:t>
      </w:r>
      <w:r>
        <w:t>id</w:t>
      </w:r>
      <w:r w:rsidR="002922D0">
        <w:t xml:space="preserve"> and </w:t>
      </w:r>
      <w:r w:rsidR="006D5F3B">
        <w:t>description type</w:t>
      </w:r>
    </w:p>
    <w:p w14:paraId="740C8DCC" w14:textId="77777777" w:rsidR="00E44AD0" w:rsidRDefault="00E44AD0" w:rsidP="00E44AD0">
      <w:pPr>
        <w:pStyle w:val="ListParagraph"/>
        <w:keepNext/>
        <w:numPr>
          <w:ilvl w:val="0"/>
          <w:numId w:val="43"/>
        </w:numPr>
      </w:pPr>
      <w:proofErr w:type="gramStart"/>
      <w:r w:rsidRPr="0071028A">
        <w:t>returns</w:t>
      </w:r>
      <w:proofErr w:type="gramEnd"/>
      <w:r w:rsidRPr="0071028A">
        <w:t xml:space="preserve"> JSON </w:t>
      </w:r>
      <w:r>
        <w:t xml:space="preserve">message </w:t>
      </w:r>
      <w:r w:rsidRPr="0071028A">
        <w:t xml:space="preserve">array </w:t>
      </w:r>
    </w:p>
    <w:p w14:paraId="20A8CD1D" w14:textId="77777777" w:rsidR="00E44AD0" w:rsidRPr="0072168C" w:rsidRDefault="00E44AD0" w:rsidP="00017F81">
      <w:pPr>
        <w:pStyle w:val="CodeExample"/>
        <w:keepNext w:val="0"/>
        <w:ind w:left="720"/>
        <w:rPr>
          <w:sz w:val="16"/>
          <w:szCs w:val="16"/>
        </w:rPr>
      </w:pPr>
      <w:r w:rsidRPr="0072168C">
        <w:rPr>
          <w:sz w:val="16"/>
          <w:szCs w:val="16"/>
        </w:rPr>
        <w:t>[{"success":"delete complete"}]</w:t>
      </w:r>
    </w:p>
    <w:p w14:paraId="361A8AB2" w14:textId="55686993" w:rsidR="00A953E6" w:rsidRDefault="00A953E6" w:rsidP="00A953E6">
      <w:pPr>
        <w:pStyle w:val="Heading2"/>
      </w:pPr>
      <w:bookmarkStart w:id="1" w:name="_Ref300473093"/>
      <w:r>
        <w:lastRenderedPageBreak/>
        <w:t>Description Items</w:t>
      </w:r>
      <w:bookmarkEnd w:id="1"/>
    </w:p>
    <w:p w14:paraId="3E61D3F2" w14:textId="26096ACC" w:rsidR="00017F81" w:rsidRPr="00017F81" w:rsidRDefault="00017F81" w:rsidP="00017F81">
      <w:pPr>
        <w:keepNext/>
      </w:pPr>
      <w:r>
        <w:t>The description items are lines of text that come under the descripti</w:t>
      </w:r>
      <w:r w:rsidR="005D7EF4">
        <w:t xml:space="preserve">on header in the user interface section identified in the description (see </w:t>
      </w:r>
      <w:r w:rsidR="005D7EF4">
        <w:fldChar w:fldCharType="begin"/>
      </w:r>
      <w:r w:rsidR="005D7EF4">
        <w:instrText xml:space="preserve"> REF _Ref300473170 \h </w:instrText>
      </w:r>
      <w:r w:rsidR="005D7EF4">
        <w:fldChar w:fldCharType="separate"/>
      </w:r>
      <w:r w:rsidR="00000C64">
        <w:t>Descriptions</w:t>
      </w:r>
      <w:r w:rsidR="005D7EF4">
        <w:fldChar w:fldCharType="end"/>
      </w:r>
      <w:r w:rsidR="005D7EF4">
        <w:t>). This allows the partner to brand the subscription page with marketing material specific to the partner system and business model.</w:t>
      </w:r>
    </w:p>
    <w:p w14:paraId="28B26DC6" w14:textId="3EC64724" w:rsidR="002F608B" w:rsidRDefault="002F608B" w:rsidP="002F608B">
      <w:pPr>
        <w:pStyle w:val="CodeExample"/>
      </w:pPr>
      <w:r w:rsidRPr="000C5DC0">
        <w:t>GET /</w:t>
      </w:r>
      <w:r w:rsidR="004E6537">
        <w:t>partners/</w:t>
      </w:r>
      <w:r>
        <w:t>descriptionItems</w:t>
      </w:r>
    </w:p>
    <w:p w14:paraId="488418EA" w14:textId="27D67883" w:rsidR="002F608B" w:rsidRPr="00C12208" w:rsidRDefault="002F608B" w:rsidP="002F608B">
      <w:pPr>
        <w:pStyle w:val="ListParagraph"/>
        <w:keepNext/>
        <w:numPr>
          <w:ilvl w:val="0"/>
          <w:numId w:val="36"/>
        </w:numPr>
      </w:pPr>
      <w:proofErr w:type="gramStart"/>
      <w:r w:rsidRPr="00C12208">
        <w:t>returns</w:t>
      </w:r>
      <w:proofErr w:type="gramEnd"/>
      <w:r w:rsidRPr="00C12208">
        <w:t xml:space="preserve"> JSON array of </w:t>
      </w:r>
      <w:r>
        <w:t>all description</w:t>
      </w:r>
      <w:r w:rsidR="00BD49F5">
        <w:t xml:space="preserve"> item</w:t>
      </w:r>
      <w:r>
        <w:t>s for all partners</w:t>
      </w:r>
    </w:p>
    <w:p w14:paraId="69DA0F3B" w14:textId="77D99A64" w:rsidR="002426EB" w:rsidRPr="00E954A9" w:rsidRDefault="002426EB" w:rsidP="006E20E8">
      <w:pPr>
        <w:pStyle w:val="CodeExample"/>
        <w:keepNext w:val="0"/>
        <w:keepLines/>
        <w:ind w:left="720"/>
        <w:rPr>
          <w:sz w:val="16"/>
          <w:szCs w:val="16"/>
        </w:rPr>
      </w:pPr>
      <w:r w:rsidRPr="00E954A9">
        <w:rPr>
          <w:sz w:val="16"/>
          <w:szCs w:val="16"/>
        </w:rPr>
        <w:t>[</w:t>
      </w:r>
      <w:r>
        <w:rPr>
          <w:sz w:val="16"/>
          <w:szCs w:val="16"/>
        </w:rPr>
        <w:t xml:space="preserve"> {</w:t>
      </w:r>
      <w:r w:rsidRPr="00E954A9">
        <w:rPr>
          <w:sz w:val="16"/>
          <w:szCs w:val="16"/>
        </w:rPr>
        <w:t>"partnerId": "yfd",</w:t>
      </w:r>
      <w:r>
        <w:rPr>
          <w:sz w:val="16"/>
          <w:szCs w:val="16"/>
        </w:rPr>
        <w:t xml:space="preserve"> </w:t>
      </w:r>
      <w:r w:rsidRPr="00E954A9">
        <w:rPr>
          <w:sz w:val="16"/>
          <w:szCs w:val="16"/>
        </w:rPr>
        <w:t>"</w:t>
      </w:r>
      <w:r w:rsidR="00B75C3D">
        <w:rPr>
          <w:sz w:val="16"/>
          <w:szCs w:val="16"/>
        </w:rPr>
        <w:t>descriptionType</w:t>
      </w:r>
      <w:r w:rsidRPr="00E954A9">
        <w:rPr>
          <w:sz w:val="16"/>
          <w:szCs w:val="16"/>
        </w:rPr>
        <w:t>": "</w:t>
      </w:r>
      <w:r w:rsidR="00B75C3D">
        <w:rPr>
          <w:sz w:val="16"/>
          <w:szCs w:val="16"/>
        </w:rPr>
        <w:t>individual</w:t>
      </w:r>
      <w:r w:rsidRPr="00E954A9">
        <w:rPr>
          <w:sz w:val="16"/>
          <w:szCs w:val="16"/>
        </w:rPr>
        <w:t>",</w:t>
      </w:r>
      <w:r>
        <w:rPr>
          <w:sz w:val="16"/>
          <w:szCs w:val="16"/>
        </w:rPr>
        <w:br/>
        <w:t xml:space="preserve">   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itemNo</w:t>
      </w:r>
      <w:r w:rsidRPr="00E954A9">
        <w:rPr>
          <w:sz w:val="16"/>
          <w:szCs w:val="16"/>
        </w:rPr>
        <w:t>": "</w:t>
      </w:r>
      <w:r>
        <w:rPr>
          <w:sz w:val="16"/>
          <w:szCs w:val="16"/>
        </w:rPr>
        <w:t>1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, "text":"This is the individual benefit #1 for test partner."</w:t>
      </w:r>
      <w:r>
        <w:rPr>
          <w:sz w:val="16"/>
          <w:szCs w:val="16"/>
        </w:rPr>
        <w:br/>
        <w:t xml:space="preserve">  </w:t>
      </w:r>
      <w:r w:rsidRPr="00E954A9">
        <w:rPr>
          <w:sz w:val="16"/>
          <w:szCs w:val="16"/>
        </w:rPr>
        <w:t>},</w:t>
      </w:r>
      <w:r>
        <w:rPr>
          <w:sz w:val="16"/>
          <w:szCs w:val="16"/>
        </w:rPr>
        <w:br/>
        <w:t xml:space="preserve">  {</w:t>
      </w:r>
      <w:r w:rsidRPr="00E954A9">
        <w:rPr>
          <w:sz w:val="16"/>
          <w:szCs w:val="16"/>
        </w:rPr>
        <w:t>"partnerId": "</w:t>
      </w:r>
      <w:r>
        <w:rPr>
          <w:sz w:val="16"/>
          <w:szCs w:val="16"/>
        </w:rPr>
        <w:t>yfd</w:t>
      </w:r>
      <w:r w:rsidRPr="00E954A9">
        <w:rPr>
          <w:sz w:val="16"/>
          <w:szCs w:val="16"/>
        </w:rPr>
        <w:t>",</w:t>
      </w:r>
      <w:r>
        <w:rPr>
          <w:sz w:val="16"/>
          <w:szCs w:val="16"/>
        </w:rPr>
        <w:t xml:space="preserve"> </w:t>
      </w:r>
      <w:r w:rsidRPr="00E954A9">
        <w:rPr>
          <w:sz w:val="16"/>
          <w:szCs w:val="16"/>
        </w:rPr>
        <w:t>"</w:t>
      </w:r>
      <w:r w:rsidR="00B75C3D">
        <w:rPr>
          <w:sz w:val="16"/>
          <w:szCs w:val="16"/>
        </w:rPr>
        <w:t>descriptionType</w:t>
      </w:r>
      <w:r w:rsidR="00B75C3D" w:rsidRPr="00E954A9">
        <w:rPr>
          <w:sz w:val="16"/>
          <w:szCs w:val="16"/>
        </w:rPr>
        <w:t xml:space="preserve"> </w:t>
      </w:r>
      <w:r w:rsidRPr="00E954A9">
        <w:rPr>
          <w:sz w:val="16"/>
          <w:szCs w:val="16"/>
        </w:rPr>
        <w:t>": "</w:t>
      </w:r>
      <w:r w:rsidR="00B75C3D">
        <w:rPr>
          <w:sz w:val="16"/>
          <w:szCs w:val="16"/>
        </w:rPr>
        <w:t>individual</w:t>
      </w:r>
      <w:r w:rsidRPr="00E954A9">
        <w:rPr>
          <w:sz w:val="16"/>
          <w:szCs w:val="16"/>
        </w:rPr>
        <w:t>",</w:t>
      </w:r>
      <w:r>
        <w:rPr>
          <w:sz w:val="16"/>
          <w:szCs w:val="16"/>
        </w:rPr>
        <w:br/>
        <w:t xml:space="preserve">   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itemNo</w:t>
      </w:r>
      <w:r w:rsidRPr="00E954A9">
        <w:rPr>
          <w:sz w:val="16"/>
          <w:szCs w:val="16"/>
        </w:rPr>
        <w:t>": "</w:t>
      </w:r>
      <w:r>
        <w:rPr>
          <w:sz w:val="16"/>
          <w:szCs w:val="16"/>
        </w:rPr>
        <w:t>2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, "text":"</w:t>
      </w:r>
      <w:r w:rsidRPr="002426EB">
        <w:rPr>
          <w:sz w:val="16"/>
          <w:szCs w:val="16"/>
        </w:rPr>
        <w:t xml:space="preserve"> </w:t>
      </w:r>
      <w:r>
        <w:rPr>
          <w:sz w:val="16"/>
          <w:szCs w:val="16"/>
        </w:rPr>
        <w:t>This is the individual benefit #2 for test partner."</w:t>
      </w:r>
      <w:r>
        <w:rPr>
          <w:sz w:val="16"/>
          <w:szCs w:val="16"/>
        </w:rPr>
        <w:br/>
        <w:t xml:space="preserve">  </w:t>
      </w:r>
      <w:r w:rsidRPr="00E954A9">
        <w:rPr>
          <w:sz w:val="16"/>
          <w:szCs w:val="16"/>
        </w:rPr>
        <w:t>}</w:t>
      </w:r>
      <w:r>
        <w:rPr>
          <w:sz w:val="16"/>
          <w:szCs w:val="16"/>
        </w:rPr>
        <w:t>,</w:t>
      </w:r>
      <w:r>
        <w:rPr>
          <w:sz w:val="16"/>
          <w:szCs w:val="16"/>
        </w:rPr>
        <w:br/>
        <w:t xml:space="preserve">  {</w:t>
      </w:r>
      <w:r w:rsidRPr="00E954A9">
        <w:rPr>
          <w:sz w:val="16"/>
          <w:szCs w:val="16"/>
        </w:rPr>
        <w:t>"partnerId": "</w:t>
      </w:r>
      <w:r>
        <w:rPr>
          <w:sz w:val="16"/>
          <w:szCs w:val="16"/>
        </w:rPr>
        <w:t>tair</w:t>
      </w:r>
      <w:r w:rsidRPr="00E954A9">
        <w:rPr>
          <w:sz w:val="16"/>
          <w:szCs w:val="16"/>
        </w:rPr>
        <w:t>",</w:t>
      </w:r>
      <w:r>
        <w:rPr>
          <w:sz w:val="16"/>
          <w:szCs w:val="16"/>
        </w:rPr>
        <w:t xml:space="preserve"> </w:t>
      </w:r>
      <w:r w:rsidRPr="00E954A9">
        <w:rPr>
          <w:sz w:val="16"/>
          <w:szCs w:val="16"/>
        </w:rPr>
        <w:t>"</w:t>
      </w:r>
      <w:r w:rsidR="00B75C3D">
        <w:rPr>
          <w:sz w:val="16"/>
          <w:szCs w:val="16"/>
        </w:rPr>
        <w:t>descriptionType</w:t>
      </w:r>
      <w:r w:rsidR="00B75C3D" w:rsidRPr="00E954A9">
        <w:rPr>
          <w:sz w:val="16"/>
          <w:szCs w:val="16"/>
        </w:rPr>
        <w:t xml:space="preserve"> </w:t>
      </w:r>
      <w:r w:rsidRPr="00E954A9">
        <w:rPr>
          <w:sz w:val="16"/>
          <w:szCs w:val="16"/>
        </w:rPr>
        <w:t>": "</w:t>
      </w:r>
      <w:r w:rsidR="00B75C3D">
        <w:rPr>
          <w:sz w:val="16"/>
          <w:szCs w:val="16"/>
        </w:rPr>
        <w:t>individual</w:t>
      </w:r>
      <w:r w:rsidRPr="00E954A9">
        <w:rPr>
          <w:sz w:val="16"/>
          <w:szCs w:val="16"/>
        </w:rPr>
        <w:t>",</w:t>
      </w:r>
      <w:r>
        <w:rPr>
          <w:sz w:val="16"/>
          <w:szCs w:val="16"/>
        </w:rPr>
        <w:br/>
        <w:t xml:space="preserve">   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itemNo</w:t>
      </w:r>
      <w:r w:rsidRPr="00E954A9">
        <w:rPr>
          <w:sz w:val="16"/>
          <w:szCs w:val="16"/>
        </w:rPr>
        <w:t>": "</w:t>
      </w:r>
      <w:r>
        <w:rPr>
          <w:sz w:val="16"/>
          <w:szCs w:val="16"/>
        </w:rPr>
        <w:t>1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, "text":"This is the individual benefit #1 for TAIR."</w:t>
      </w:r>
      <w:r>
        <w:rPr>
          <w:sz w:val="16"/>
          <w:szCs w:val="16"/>
        </w:rPr>
        <w:br/>
        <w:t xml:space="preserve">  </w:t>
      </w:r>
      <w:r w:rsidRPr="00E954A9">
        <w:rPr>
          <w:sz w:val="16"/>
          <w:szCs w:val="16"/>
        </w:rPr>
        <w:t>},</w:t>
      </w:r>
      <w:r>
        <w:rPr>
          <w:sz w:val="16"/>
          <w:szCs w:val="16"/>
        </w:rPr>
        <w:br/>
        <w:t xml:space="preserve">  {</w:t>
      </w:r>
      <w:r w:rsidRPr="00E954A9">
        <w:rPr>
          <w:sz w:val="16"/>
          <w:szCs w:val="16"/>
        </w:rPr>
        <w:t>"partnerId": "</w:t>
      </w:r>
      <w:r>
        <w:rPr>
          <w:sz w:val="16"/>
          <w:szCs w:val="16"/>
        </w:rPr>
        <w:t>tair</w:t>
      </w:r>
      <w:r w:rsidRPr="00E954A9">
        <w:rPr>
          <w:sz w:val="16"/>
          <w:szCs w:val="16"/>
        </w:rPr>
        <w:t>",</w:t>
      </w:r>
      <w:r>
        <w:rPr>
          <w:sz w:val="16"/>
          <w:szCs w:val="16"/>
        </w:rPr>
        <w:t xml:space="preserve"> </w:t>
      </w:r>
      <w:r w:rsidRPr="00E954A9">
        <w:rPr>
          <w:sz w:val="16"/>
          <w:szCs w:val="16"/>
        </w:rPr>
        <w:t>"</w:t>
      </w:r>
      <w:r w:rsidR="00B75C3D">
        <w:rPr>
          <w:sz w:val="16"/>
          <w:szCs w:val="16"/>
        </w:rPr>
        <w:t>descriptionType</w:t>
      </w:r>
      <w:r w:rsidR="00B75C3D" w:rsidRPr="00E954A9">
        <w:rPr>
          <w:sz w:val="16"/>
          <w:szCs w:val="16"/>
        </w:rPr>
        <w:t xml:space="preserve"> </w:t>
      </w:r>
      <w:r w:rsidRPr="00E954A9">
        <w:rPr>
          <w:sz w:val="16"/>
          <w:szCs w:val="16"/>
        </w:rPr>
        <w:t>": "</w:t>
      </w:r>
      <w:r w:rsidR="00B75C3D">
        <w:rPr>
          <w:sz w:val="16"/>
          <w:szCs w:val="16"/>
        </w:rPr>
        <w:t>individual</w:t>
      </w:r>
      <w:r w:rsidRPr="00E954A9">
        <w:rPr>
          <w:sz w:val="16"/>
          <w:szCs w:val="16"/>
        </w:rPr>
        <w:t>",</w:t>
      </w:r>
      <w:r>
        <w:rPr>
          <w:sz w:val="16"/>
          <w:szCs w:val="16"/>
        </w:rPr>
        <w:br/>
        <w:t xml:space="preserve">   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itemNo</w:t>
      </w:r>
      <w:r w:rsidRPr="00E954A9">
        <w:rPr>
          <w:sz w:val="16"/>
          <w:szCs w:val="16"/>
        </w:rPr>
        <w:t>": "</w:t>
      </w:r>
      <w:r>
        <w:rPr>
          <w:sz w:val="16"/>
          <w:szCs w:val="16"/>
        </w:rPr>
        <w:t>2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, "text":"</w:t>
      </w:r>
      <w:r w:rsidRPr="002426EB">
        <w:rPr>
          <w:sz w:val="16"/>
          <w:szCs w:val="16"/>
        </w:rPr>
        <w:t xml:space="preserve"> </w:t>
      </w:r>
      <w:r>
        <w:rPr>
          <w:sz w:val="16"/>
          <w:szCs w:val="16"/>
        </w:rPr>
        <w:t>This is the individual benefit #2 for TAIR."</w:t>
      </w:r>
      <w:r>
        <w:rPr>
          <w:sz w:val="16"/>
          <w:szCs w:val="16"/>
        </w:rPr>
        <w:br/>
        <w:t xml:space="preserve">  </w:t>
      </w:r>
      <w:r w:rsidRPr="00E954A9">
        <w:rPr>
          <w:sz w:val="16"/>
          <w:szCs w:val="16"/>
        </w:rPr>
        <w:t>}</w:t>
      </w:r>
      <w:r>
        <w:rPr>
          <w:sz w:val="16"/>
          <w:szCs w:val="16"/>
        </w:rPr>
        <w:br/>
        <w:t>]</w:t>
      </w:r>
    </w:p>
    <w:p w14:paraId="3C2E0504" w14:textId="0B528788" w:rsidR="00BD49F5" w:rsidRDefault="00BD49F5" w:rsidP="00BD49F5">
      <w:pPr>
        <w:pStyle w:val="CodeExample"/>
      </w:pPr>
      <w:r>
        <w:t>GET /</w:t>
      </w:r>
      <w:r w:rsidR="004E6537">
        <w:t>partners/</w:t>
      </w:r>
      <w:r>
        <w:t>descriptionItems?partnerId=&lt;id&gt;&amp;</w:t>
      </w:r>
      <w:r w:rsidR="006E20E8">
        <w:t>descriptionType</w:t>
      </w:r>
      <w:r>
        <w:t>=&lt;</w:t>
      </w:r>
      <w:r w:rsidR="006E20E8">
        <w:t>type</w:t>
      </w:r>
      <w:r>
        <w:t>&gt;</w:t>
      </w:r>
      <w:r w:rsidR="006E20E8">
        <w:br/>
        <w:t xml:space="preserve">    </w:t>
      </w:r>
      <w:r>
        <w:t>&amp;itemNo=&lt;n&gt;</w:t>
      </w:r>
    </w:p>
    <w:p w14:paraId="4C8330E3" w14:textId="04FCB199" w:rsidR="00BD49F5" w:rsidRPr="00C12208" w:rsidRDefault="00BD49F5" w:rsidP="00BD49F5">
      <w:pPr>
        <w:pStyle w:val="ListParagraph"/>
        <w:keepNext/>
        <w:numPr>
          <w:ilvl w:val="0"/>
          <w:numId w:val="37"/>
        </w:numPr>
      </w:pPr>
      <w:proofErr w:type="gramStart"/>
      <w:r w:rsidRPr="00C12208">
        <w:t>where</w:t>
      </w:r>
      <w:proofErr w:type="gramEnd"/>
      <w:r w:rsidRPr="00C12208">
        <w:t xml:space="preserve"> &lt;id&gt; is the partner id for the partner</w:t>
      </w:r>
      <w:r>
        <w:t>, &lt;</w:t>
      </w:r>
      <w:r w:rsidR="006E20E8">
        <w:t>type</w:t>
      </w:r>
      <w:r>
        <w:t xml:space="preserve">&gt; is a </w:t>
      </w:r>
      <w:r w:rsidR="006E20E8">
        <w:t>text identifier</w:t>
      </w:r>
      <w:r>
        <w:t xml:space="preserve"> unique within the partner id, and &lt;n&gt; is a number that identifies and orders the item within the </w:t>
      </w:r>
      <w:r w:rsidR="006E20E8">
        <w:t>type</w:t>
      </w:r>
      <w:r>
        <w:t>; the combination identifies a single description item</w:t>
      </w:r>
    </w:p>
    <w:p w14:paraId="2C086915" w14:textId="734A384D" w:rsidR="00BD49F5" w:rsidRPr="00C12208" w:rsidRDefault="00BD49F5" w:rsidP="00BD49F5">
      <w:pPr>
        <w:pStyle w:val="ListParagraph"/>
        <w:keepNext/>
        <w:numPr>
          <w:ilvl w:val="0"/>
          <w:numId w:val="37"/>
        </w:numPr>
      </w:pPr>
      <w:proofErr w:type="gramStart"/>
      <w:r w:rsidRPr="00C12208">
        <w:t>returns</w:t>
      </w:r>
      <w:proofErr w:type="gramEnd"/>
      <w:r w:rsidRPr="00C12208">
        <w:t xml:space="preserve"> JSON array with a single </w:t>
      </w:r>
      <w:r>
        <w:t>description item identified by the id and header</w:t>
      </w:r>
    </w:p>
    <w:p w14:paraId="287FB415" w14:textId="49A13F9F" w:rsidR="006E20E8" w:rsidRPr="00E954A9" w:rsidRDefault="006E20E8" w:rsidP="006E20E8">
      <w:pPr>
        <w:pStyle w:val="CodeExample"/>
        <w:keepNext w:val="0"/>
        <w:keepLines/>
        <w:ind w:left="720"/>
        <w:rPr>
          <w:sz w:val="16"/>
          <w:szCs w:val="16"/>
        </w:rPr>
      </w:pPr>
      <w:r w:rsidRPr="00E954A9">
        <w:rPr>
          <w:sz w:val="16"/>
          <w:szCs w:val="16"/>
        </w:rPr>
        <w:t>[</w:t>
      </w:r>
      <w:r>
        <w:rPr>
          <w:sz w:val="16"/>
          <w:szCs w:val="16"/>
        </w:rPr>
        <w:t xml:space="preserve"> {</w:t>
      </w:r>
      <w:r w:rsidRPr="00E954A9">
        <w:rPr>
          <w:sz w:val="16"/>
          <w:szCs w:val="16"/>
        </w:rPr>
        <w:t>"partnerId": "yfd",</w:t>
      </w:r>
      <w:r>
        <w:rPr>
          <w:sz w:val="16"/>
          <w:szCs w:val="16"/>
        </w:rPr>
        <w:t xml:space="preserve"> 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descriptionType</w:t>
      </w:r>
      <w:r w:rsidRPr="00E954A9">
        <w:rPr>
          <w:sz w:val="16"/>
          <w:szCs w:val="16"/>
        </w:rPr>
        <w:t>": "</w:t>
      </w:r>
      <w:r>
        <w:rPr>
          <w:sz w:val="16"/>
          <w:szCs w:val="16"/>
        </w:rPr>
        <w:t>individual</w:t>
      </w:r>
      <w:r w:rsidRPr="00E954A9">
        <w:rPr>
          <w:sz w:val="16"/>
          <w:szCs w:val="16"/>
        </w:rPr>
        <w:t>",</w:t>
      </w:r>
      <w:r>
        <w:rPr>
          <w:sz w:val="16"/>
          <w:szCs w:val="16"/>
        </w:rPr>
        <w:br/>
        <w:t xml:space="preserve">   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itemNo</w:t>
      </w:r>
      <w:r w:rsidRPr="00E954A9">
        <w:rPr>
          <w:sz w:val="16"/>
          <w:szCs w:val="16"/>
        </w:rPr>
        <w:t>": "</w:t>
      </w:r>
      <w:r>
        <w:rPr>
          <w:sz w:val="16"/>
          <w:szCs w:val="16"/>
        </w:rPr>
        <w:t>1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, "text":"This is the individual benefit #1 for test partner."}]</w:t>
      </w:r>
    </w:p>
    <w:p w14:paraId="59B4048C" w14:textId="63E0832D" w:rsidR="00BD49F5" w:rsidRDefault="00BD49F5" w:rsidP="00BD49F5">
      <w:pPr>
        <w:pStyle w:val="CodeExample"/>
      </w:pPr>
      <w:r>
        <w:t>GET /</w:t>
      </w:r>
      <w:r w:rsidR="004E6537">
        <w:t>partners/</w:t>
      </w:r>
      <w:r>
        <w:t>descriptionItems?partnerId=&lt;id</w:t>
      </w:r>
      <w:r w:rsidR="006E20E8">
        <w:t>&gt;&amp;descriptionType=&lt;type&gt;</w:t>
      </w:r>
    </w:p>
    <w:p w14:paraId="6A1F585B" w14:textId="74B154EB" w:rsidR="00BD49F5" w:rsidRPr="00C12208" w:rsidRDefault="00BD49F5" w:rsidP="00BD49F5">
      <w:pPr>
        <w:pStyle w:val="ListParagraph"/>
        <w:keepNext/>
        <w:numPr>
          <w:ilvl w:val="0"/>
          <w:numId w:val="37"/>
        </w:numPr>
      </w:pPr>
      <w:proofErr w:type="gramStart"/>
      <w:r w:rsidRPr="00C12208">
        <w:t>where</w:t>
      </w:r>
      <w:proofErr w:type="gramEnd"/>
      <w:r w:rsidRPr="00C12208">
        <w:t xml:space="preserve"> &lt;id&gt; is the partner id for the partner</w:t>
      </w:r>
      <w:r>
        <w:t xml:space="preserve"> and &lt;</w:t>
      </w:r>
      <w:r w:rsidR="006E20E8">
        <w:t>type</w:t>
      </w:r>
      <w:r>
        <w:t xml:space="preserve">&gt; is a </w:t>
      </w:r>
      <w:r w:rsidR="006E20E8">
        <w:t>text identifier</w:t>
      </w:r>
      <w:r>
        <w:t xml:space="preserve"> unique within the partner id; the combination identifies a set of description items</w:t>
      </w:r>
    </w:p>
    <w:p w14:paraId="4F8D91AB" w14:textId="13532915" w:rsidR="00BD49F5" w:rsidRDefault="00BD49F5" w:rsidP="00BD49F5">
      <w:pPr>
        <w:pStyle w:val="ListParagraph"/>
        <w:keepNext/>
        <w:numPr>
          <w:ilvl w:val="0"/>
          <w:numId w:val="37"/>
        </w:numPr>
      </w:pPr>
      <w:proofErr w:type="gramStart"/>
      <w:r>
        <w:t>returns</w:t>
      </w:r>
      <w:proofErr w:type="gramEnd"/>
      <w:r>
        <w:t xml:space="preserve"> JSON array with the set of description item identified by the id and </w:t>
      </w:r>
      <w:r w:rsidR="006E20E8">
        <w:t>description type</w:t>
      </w:r>
      <w:r>
        <w:t xml:space="preserve"> ordered by the item number</w:t>
      </w:r>
    </w:p>
    <w:p w14:paraId="0E9C6BC1" w14:textId="77777777" w:rsidR="00B515CC" w:rsidRDefault="00B515CC" w:rsidP="005D7EF4">
      <w:pPr>
        <w:pStyle w:val="CodeExample"/>
        <w:keepNext w:val="0"/>
        <w:keepLines/>
        <w:ind w:left="720"/>
        <w:rPr>
          <w:sz w:val="16"/>
          <w:szCs w:val="16"/>
        </w:rPr>
      </w:pPr>
      <w:r w:rsidRPr="00E954A9">
        <w:rPr>
          <w:sz w:val="16"/>
          <w:szCs w:val="16"/>
        </w:rPr>
        <w:t>[</w:t>
      </w:r>
      <w:r>
        <w:rPr>
          <w:sz w:val="16"/>
          <w:szCs w:val="16"/>
        </w:rPr>
        <w:t xml:space="preserve"> {</w:t>
      </w:r>
      <w:r w:rsidRPr="00E954A9">
        <w:rPr>
          <w:sz w:val="16"/>
          <w:szCs w:val="16"/>
        </w:rPr>
        <w:t>"partnerId": "yfd",</w:t>
      </w:r>
      <w:r>
        <w:rPr>
          <w:sz w:val="16"/>
          <w:szCs w:val="16"/>
        </w:rPr>
        <w:t xml:space="preserve"> 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descriptionType</w:t>
      </w:r>
      <w:r w:rsidRPr="00E954A9">
        <w:rPr>
          <w:sz w:val="16"/>
          <w:szCs w:val="16"/>
        </w:rPr>
        <w:t>": "</w:t>
      </w:r>
      <w:r>
        <w:rPr>
          <w:sz w:val="16"/>
          <w:szCs w:val="16"/>
        </w:rPr>
        <w:t>individual</w:t>
      </w:r>
      <w:r w:rsidRPr="00E954A9">
        <w:rPr>
          <w:sz w:val="16"/>
          <w:szCs w:val="16"/>
        </w:rPr>
        <w:t>",</w:t>
      </w:r>
      <w:r>
        <w:rPr>
          <w:sz w:val="16"/>
          <w:szCs w:val="16"/>
        </w:rPr>
        <w:br/>
        <w:t xml:space="preserve">   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itemNo</w:t>
      </w:r>
      <w:r w:rsidRPr="00E954A9">
        <w:rPr>
          <w:sz w:val="16"/>
          <w:szCs w:val="16"/>
        </w:rPr>
        <w:t>": "</w:t>
      </w:r>
      <w:r>
        <w:rPr>
          <w:sz w:val="16"/>
          <w:szCs w:val="16"/>
        </w:rPr>
        <w:t>1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, "text":"This is the individual benefit #1 for test partner."</w:t>
      </w:r>
      <w:r>
        <w:rPr>
          <w:sz w:val="16"/>
          <w:szCs w:val="16"/>
        </w:rPr>
        <w:br/>
        <w:t xml:space="preserve">  </w:t>
      </w:r>
      <w:r w:rsidRPr="00E954A9">
        <w:rPr>
          <w:sz w:val="16"/>
          <w:szCs w:val="16"/>
        </w:rPr>
        <w:t>},</w:t>
      </w:r>
      <w:r>
        <w:rPr>
          <w:sz w:val="16"/>
          <w:szCs w:val="16"/>
        </w:rPr>
        <w:br/>
        <w:t xml:space="preserve">  {</w:t>
      </w:r>
      <w:r w:rsidRPr="00E954A9">
        <w:rPr>
          <w:sz w:val="16"/>
          <w:szCs w:val="16"/>
        </w:rPr>
        <w:t>"partnerId": "</w:t>
      </w:r>
      <w:r>
        <w:rPr>
          <w:sz w:val="16"/>
          <w:szCs w:val="16"/>
        </w:rPr>
        <w:t>yfd</w:t>
      </w:r>
      <w:r w:rsidRPr="00E954A9">
        <w:rPr>
          <w:sz w:val="16"/>
          <w:szCs w:val="16"/>
        </w:rPr>
        <w:t>",</w:t>
      </w:r>
      <w:r>
        <w:rPr>
          <w:sz w:val="16"/>
          <w:szCs w:val="16"/>
        </w:rPr>
        <w:t xml:space="preserve"> 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descriptionType</w:t>
      </w:r>
      <w:r w:rsidRPr="00E954A9">
        <w:rPr>
          <w:sz w:val="16"/>
          <w:szCs w:val="16"/>
        </w:rPr>
        <w:t xml:space="preserve"> ": "</w:t>
      </w:r>
      <w:r>
        <w:rPr>
          <w:sz w:val="16"/>
          <w:szCs w:val="16"/>
        </w:rPr>
        <w:t>individual</w:t>
      </w:r>
      <w:r w:rsidRPr="00E954A9">
        <w:rPr>
          <w:sz w:val="16"/>
          <w:szCs w:val="16"/>
        </w:rPr>
        <w:t>",</w:t>
      </w:r>
      <w:r>
        <w:rPr>
          <w:sz w:val="16"/>
          <w:szCs w:val="16"/>
        </w:rPr>
        <w:br/>
        <w:t xml:space="preserve">   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itemNo</w:t>
      </w:r>
      <w:r w:rsidRPr="00E954A9">
        <w:rPr>
          <w:sz w:val="16"/>
          <w:szCs w:val="16"/>
        </w:rPr>
        <w:t>": "</w:t>
      </w:r>
      <w:r>
        <w:rPr>
          <w:sz w:val="16"/>
          <w:szCs w:val="16"/>
        </w:rPr>
        <w:t>2</w:t>
      </w:r>
      <w:r w:rsidRPr="00E954A9">
        <w:rPr>
          <w:sz w:val="16"/>
          <w:szCs w:val="16"/>
        </w:rPr>
        <w:t>"</w:t>
      </w:r>
      <w:r>
        <w:rPr>
          <w:sz w:val="16"/>
          <w:szCs w:val="16"/>
        </w:rPr>
        <w:t>, "text":"</w:t>
      </w:r>
      <w:r w:rsidRPr="002426EB">
        <w:rPr>
          <w:sz w:val="16"/>
          <w:szCs w:val="16"/>
        </w:rPr>
        <w:t xml:space="preserve"> </w:t>
      </w:r>
      <w:r>
        <w:rPr>
          <w:sz w:val="16"/>
          <w:szCs w:val="16"/>
        </w:rPr>
        <w:t>This is the individual benefit #2 for test partner."</w:t>
      </w:r>
      <w:r>
        <w:rPr>
          <w:sz w:val="16"/>
          <w:szCs w:val="16"/>
        </w:rPr>
        <w:br/>
        <w:t xml:space="preserve">  </w:t>
      </w:r>
      <w:r w:rsidRPr="00E954A9">
        <w:rPr>
          <w:sz w:val="16"/>
          <w:szCs w:val="16"/>
        </w:rPr>
        <w:t>}</w:t>
      </w:r>
      <w:r>
        <w:rPr>
          <w:sz w:val="16"/>
          <w:szCs w:val="16"/>
        </w:rPr>
        <w:br/>
        <w:t>]</w:t>
      </w:r>
    </w:p>
    <w:p w14:paraId="4D4BCA64" w14:textId="71EA1EA9" w:rsidR="002F608B" w:rsidRDefault="002F608B" w:rsidP="00B515CC">
      <w:pPr>
        <w:pStyle w:val="CodeExample"/>
      </w:pPr>
      <w:r>
        <w:t>POST /</w:t>
      </w:r>
      <w:r w:rsidR="004E6537">
        <w:t>partners/</w:t>
      </w:r>
      <w:r>
        <w:t>descriptionItems</w:t>
      </w:r>
    </w:p>
    <w:p w14:paraId="6FA03CA9" w14:textId="579D2457" w:rsidR="002F608B" w:rsidRPr="0071028A" w:rsidRDefault="00C852F2" w:rsidP="002F608B">
      <w:pPr>
        <w:pStyle w:val="ListParagraph"/>
        <w:keepNext/>
        <w:numPr>
          <w:ilvl w:val="0"/>
          <w:numId w:val="40"/>
        </w:numPr>
      </w:pPr>
      <w:proofErr w:type="gramStart"/>
      <w:r>
        <w:t>i</w:t>
      </w:r>
      <w:r w:rsidRPr="0071028A">
        <w:t>nserts</w:t>
      </w:r>
      <w:proofErr w:type="gramEnd"/>
      <w:r w:rsidR="002F608B" w:rsidRPr="0071028A">
        <w:t xml:space="preserve"> a </w:t>
      </w:r>
      <w:r w:rsidR="002F608B">
        <w:t>description</w:t>
      </w:r>
      <w:r>
        <w:t xml:space="preserve"> item</w:t>
      </w:r>
      <w:r w:rsidR="002F608B" w:rsidRPr="0071028A">
        <w:t xml:space="preserve"> with form data including </w:t>
      </w:r>
      <w:r w:rsidR="002F608B">
        <w:t xml:space="preserve">partner id, </w:t>
      </w:r>
      <w:r w:rsidR="006E20E8">
        <w:t>description type</w:t>
      </w:r>
      <w:r w:rsidR="002F608B">
        <w:t xml:space="preserve">, </w:t>
      </w:r>
      <w:r>
        <w:t xml:space="preserve">item number, </w:t>
      </w:r>
      <w:r w:rsidR="002F608B">
        <w:t xml:space="preserve">and </w:t>
      </w:r>
      <w:r>
        <w:t>item text</w:t>
      </w:r>
    </w:p>
    <w:p w14:paraId="71441388" w14:textId="77777777" w:rsidR="002F608B" w:rsidRDefault="002F608B" w:rsidP="005D7EF4">
      <w:pPr>
        <w:pStyle w:val="ListParagraph"/>
        <w:numPr>
          <w:ilvl w:val="0"/>
          <w:numId w:val="40"/>
        </w:numPr>
      </w:pPr>
      <w:proofErr w:type="gramStart"/>
      <w:r w:rsidRPr="0071028A">
        <w:t>returns</w:t>
      </w:r>
      <w:proofErr w:type="gramEnd"/>
      <w:r w:rsidRPr="0071028A">
        <w:t xml:space="preserve"> 201 (CREATED) and the JSON object if successful, 400 (BAD_REQUEST) and a JSON array of error messages if failed</w:t>
      </w:r>
    </w:p>
    <w:p w14:paraId="4589786C" w14:textId="67988C06" w:rsidR="002F608B" w:rsidRDefault="002F608B" w:rsidP="002F608B">
      <w:pPr>
        <w:pStyle w:val="CodeExample"/>
      </w:pPr>
      <w:r>
        <w:t>PUT /</w:t>
      </w:r>
      <w:r w:rsidR="004E6537">
        <w:t>partners/</w:t>
      </w:r>
      <w:r>
        <w:t>descriptionItems</w:t>
      </w:r>
    </w:p>
    <w:p w14:paraId="2BD669FE" w14:textId="6218AC58" w:rsidR="00C852F2" w:rsidRPr="00C12208" w:rsidRDefault="00330F73" w:rsidP="00C852F2">
      <w:pPr>
        <w:pStyle w:val="ListParagraph"/>
        <w:keepNext/>
        <w:numPr>
          <w:ilvl w:val="0"/>
          <w:numId w:val="42"/>
        </w:numPr>
      </w:pPr>
      <w:proofErr w:type="gramStart"/>
      <w:r>
        <w:t>the</w:t>
      </w:r>
      <w:proofErr w:type="gramEnd"/>
      <w:r>
        <w:t xml:space="preserve"> </w:t>
      </w:r>
      <w:proofErr w:type="spellStart"/>
      <w:r>
        <w:t>partnerId</w:t>
      </w:r>
      <w:proofErr w:type="spellEnd"/>
      <w:r>
        <w:t xml:space="preserve">, </w:t>
      </w:r>
      <w:proofErr w:type="spellStart"/>
      <w:r>
        <w:t>descriptionType</w:t>
      </w:r>
      <w:proofErr w:type="spellEnd"/>
      <w:r>
        <w:t xml:space="preserve">, and </w:t>
      </w:r>
      <w:proofErr w:type="spellStart"/>
      <w:r>
        <w:t>itemNo</w:t>
      </w:r>
      <w:proofErr w:type="spellEnd"/>
      <w:r>
        <w:t xml:space="preserve"> must appear in the body to identify the item to update</w:t>
      </w:r>
    </w:p>
    <w:p w14:paraId="6300417E" w14:textId="5EECA815" w:rsidR="002F608B" w:rsidRPr="0071028A" w:rsidRDefault="002F608B" w:rsidP="002F608B">
      <w:pPr>
        <w:pStyle w:val="ListParagraph"/>
        <w:keepNext/>
        <w:numPr>
          <w:ilvl w:val="0"/>
          <w:numId w:val="42"/>
        </w:numPr>
      </w:pPr>
      <w:proofErr w:type="gramStart"/>
      <w:r w:rsidRPr="0071028A">
        <w:t>updates</w:t>
      </w:r>
      <w:proofErr w:type="gramEnd"/>
      <w:r w:rsidRPr="0071028A">
        <w:t xml:space="preserve"> </w:t>
      </w:r>
      <w:r>
        <w:t>the</w:t>
      </w:r>
      <w:r w:rsidRPr="0071028A">
        <w:t xml:space="preserve"> </w:t>
      </w:r>
      <w:r w:rsidR="00C852F2">
        <w:t>item</w:t>
      </w:r>
      <w:r>
        <w:t xml:space="preserve"> with form data containing a new </w:t>
      </w:r>
      <w:r w:rsidR="00C852F2">
        <w:t>item text</w:t>
      </w:r>
    </w:p>
    <w:p w14:paraId="1BDD7CA8" w14:textId="77777777" w:rsidR="002F608B" w:rsidRDefault="002F608B" w:rsidP="005D7EF4">
      <w:pPr>
        <w:pStyle w:val="ListParagraph"/>
        <w:numPr>
          <w:ilvl w:val="0"/>
          <w:numId w:val="42"/>
        </w:numPr>
      </w:pPr>
      <w:proofErr w:type="gramStart"/>
      <w:r w:rsidRPr="0071028A">
        <w:t>returns</w:t>
      </w:r>
      <w:proofErr w:type="gramEnd"/>
      <w:r w:rsidRPr="0071028A">
        <w:t xml:space="preserve"> JSON array of the updated </w:t>
      </w:r>
      <w:r>
        <w:t>object</w:t>
      </w:r>
      <w:r w:rsidRPr="0071028A">
        <w:t xml:space="preserve"> or an empty array if the update failed</w:t>
      </w:r>
    </w:p>
    <w:p w14:paraId="017AFE8E" w14:textId="5865AB8E" w:rsidR="002F608B" w:rsidRDefault="002F608B" w:rsidP="002F608B">
      <w:pPr>
        <w:pStyle w:val="CodeExample"/>
      </w:pPr>
      <w:r>
        <w:lastRenderedPageBreak/>
        <w:t>DELETE /</w:t>
      </w:r>
      <w:r w:rsidR="004E6537">
        <w:t>partners/</w:t>
      </w:r>
      <w:r>
        <w:t>description</w:t>
      </w:r>
      <w:r w:rsidR="00BD49F5">
        <w:t>Item</w:t>
      </w:r>
      <w:r>
        <w:t>s?partnerId=&lt;id&gt;&amp;</w:t>
      </w:r>
      <w:r w:rsidR="006E20E8">
        <w:t>descriptionType</w:t>
      </w:r>
      <w:r>
        <w:t>=&lt;</w:t>
      </w:r>
      <w:r w:rsidR="006E20E8">
        <w:t>type</w:t>
      </w:r>
      <w:r>
        <w:t>&gt;</w:t>
      </w:r>
      <w:r w:rsidR="006E20E8">
        <w:br/>
        <w:t xml:space="preserve">       </w:t>
      </w:r>
      <w:r w:rsidR="00C852F2">
        <w:t>&amp;itemNo=&lt;n&gt;</w:t>
      </w:r>
    </w:p>
    <w:p w14:paraId="5253AC6B" w14:textId="5BBDD402" w:rsidR="00C852F2" w:rsidRPr="00C12208" w:rsidRDefault="00C852F2" w:rsidP="00C852F2">
      <w:pPr>
        <w:pStyle w:val="ListParagraph"/>
        <w:keepNext/>
        <w:numPr>
          <w:ilvl w:val="0"/>
          <w:numId w:val="43"/>
        </w:numPr>
      </w:pPr>
      <w:proofErr w:type="gramStart"/>
      <w:r w:rsidRPr="00C12208">
        <w:t>where</w:t>
      </w:r>
      <w:proofErr w:type="gramEnd"/>
      <w:r w:rsidRPr="00C12208">
        <w:t xml:space="preserve"> &lt;id&gt; is the partner id for the partner</w:t>
      </w:r>
      <w:r>
        <w:t>, &lt;</w:t>
      </w:r>
      <w:r w:rsidR="006E20E8">
        <w:t>type</w:t>
      </w:r>
      <w:r>
        <w:t xml:space="preserve">&gt; is a </w:t>
      </w:r>
      <w:r w:rsidR="006E20E8">
        <w:t>text identifier</w:t>
      </w:r>
      <w:r>
        <w:t xml:space="preserve"> unique within the partner id, and &lt;n&gt; is a number that identifies and orders the item within the </w:t>
      </w:r>
      <w:r w:rsidR="006E20E8">
        <w:t>description type</w:t>
      </w:r>
      <w:r>
        <w:t>; the combination identifies a single description item</w:t>
      </w:r>
    </w:p>
    <w:p w14:paraId="7D057A5C" w14:textId="0075BFE0" w:rsidR="002F608B" w:rsidRPr="0071028A" w:rsidRDefault="002F608B" w:rsidP="002F608B">
      <w:pPr>
        <w:pStyle w:val="ListParagraph"/>
        <w:keepNext/>
        <w:numPr>
          <w:ilvl w:val="0"/>
          <w:numId w:val="43"/>
        </w:numPr>
      </w:pPr>
      <w:proofErr w:type="gramStart"/>
      <w:r w:rsidRPr="0071028A">
        <w:t>deletes</w:t>
      </w:r>
      <w:proofErr w:type="gramEnd"/>
      <w:r w:rsidRPr="0071028A">
        <w:t xml:space="preserve"> </w:t>
      </w:r>
      <w:r>
        <w:t>the</w:t>
      </w:r>
      <w:r w:rsidRPr="0071028A">
        <w:t xml:space="preserve"> </w:t>
      </w:r>
      <w:r w:rsidR="002F0C7C">
        <w:t>item</w:t>
      </w:r>
      <w:r w:rsidRPr="0071028A">
        <w:t xml:space="preserve"> </w:t>
      </w:r>
      <w:r>
        <w:t>identified by the id</w:t>
      </w:r>
      <w:r w:rsidR="00C852F2">
        <w:t>,</w:t>
      </w:r>
      <w:r>
        <w:t xml:space="preserve"> </w:t>
      </w:r>
      <w:r w:rsidR="006E20E8">
        <w:t>type</w:t>
      </w:r>
      <w:r w:rsidR="00C852F2">
        <w:t>, and item number</w:t>
      </w:r>
    </w:p>
    <w:p w14:paraId="56340BD0" w14:textId="77777777" w:rsidR="002F608B" w:rsidRDefault="002F608B" w:rsidP="002F608B">
      <w:pPr>
        <w:pStyle w:val="ListParagraph"/>
        <w:keepNext/>
        <w:numPr>
          <w:ilvl w:val="0"/>
          <w:numId w:val="43"/>
        </w:numPr>
      </w:pPr>
      <w:proofErr w:type="gramStart"/>
      <w:r w:rsidRPr="0071028A">
        <w:t>returns</w:t>
      </w:r>
      <w:proofErr w:type="gramEnd"/>
      <w:r w:rsidRPr="0071028A">
        <w:t xml:space="preserve"> JSON </w:t>
      </w:r>
      <w:r>
        <w:t xml:space="preserve">message </w:t>
      </w:r>
      <w:r w:rsidRPr="0071028A">
        <w:t xml:space="preserve">array </w:t>
      </w:r>
    </w:p>
    <w:p w14:paraId="25B61616" w14:textId="77777777" w:rsidR="002F608B" w:rsidRPr="00B515CC" w:rsidRDefault="002F608B" w:rsidP="005D7EF4">
      <w:pPr>
        <w:pStyle w:val="CodeExample"/>
        <w:keepNext w:val="0"/>
        <w:ind w:left="720"/>
        <w:rPr>
          <w:sz w:val="16"/>
          <w:szCs w:val="16"/>
        </w:rPr>
      </w:pPr>
      <w:r w:rsidRPr="00B515CC">
        <w:rPr>
          <w:sz w:val="16"/>
          <w:szCs w:val="16"/>
        </w:rPr>
        <w:t>[{"success":"delete complete"}]</w:t>
      </w:r>
    </w:p>
    <w:p w14:paraId="5B079D5A" w14:textId="5BD03B70" w:rsidR="00A953E6" w:rsidRDefault="00A953E6" w:rsidP="00A953E6">
      <w:pPr>
        <w:pStyle w:val="Heading2"/>
      </w:pPr>
      <w:r>
        <w:t>Patterns</w:t>
      </w:r>
    </w:p>
    <w:p w14:paraId="68A38B46" w14:textId="091200FF" w:rsidR="00C852F2" w:rsidRDefault="00C852F2" w:rsidP="00E471EB">
      <w:pPr>
        <w:keepNext/>
      </w:pPr>
      <w:r>
        <w:t xml:space="preserve">Each partner system has a set of URIs that you use to access the various parts of the partner site. The partner patterns are regular expressions that match those URIs. For example, </w:t>
      </w:r>
      <w:r w:rsidRPr="004A0081">
        <w:rPr>
          <w:rFonts w:ascii="Courier" w:hAnsi="Courier"/>
          <w:sz w:val="20"/>
          <w:szCs w:val="20"/>
        </w:rPr>
        <w:t>"</w:t>
      </w:r>
      <w:r w:rsidR="009914B7" w:rsidRPr="009914B7">
        <w:rPr>
          <w:rFonts w:ascii="Courier" w:hAnsi="Courier"/>
          <w:sz w:val="20"/>
          <w:szCs w:val="20"/>
        </w:rPr>
        <w:t>^([</w:t>
      </w:r>
      <w:proofErr w:type="spellStart"/>
      <w:r w:rsidR="009914B7" w:rsidRPr="009914B7">
        <w:rPr>
          <w:rFonts w:ascii="Courier" w:hAnsi="Courier"/>
          <w:sz w:val="20"/>
          <w:szCs w:val="20"/>
        </w:rPr>
        <w:t>wW</w:t>
      </w:r>
      <w:proofErr w:type="spellEnd"/>
      <w:r w:rsidR="009914B7" w:rsidRPr="009914B7">
        <w:rPr>
          <w:rFonts w:ascii="Courier" w:hAnsi="Courier"/>
          <w:sz w:val="20"/>
          <w:szCs w:val="20"/>
        </w:rPr>
        <w:t>]{3}\.)</w:t>
      </w:r>
      <w:proofErr w:type="gramStart"/>
      <w:r w:rsidR="009914B7" w:rsidRPr="009914B7">
        <w:rPr>
          <w:rFonts w:ascii="Courier" w:hAnsi="Courier"/>
          <w:sz w:val="20"/>
          <w:szCs w:val="20"/>
        </w:rPr>
        <w:t>?</w:t>
      </w:r>
      <w:proofErr w:type="spellStart"/>
      <w:r w:rsidR="009914B7" w:rsidRPr="009914B7">
        <w:rPr>
          <w:rFonts w:ascii="Courier" w:hAnsi="Courier"/>
          <w:sz w:val="20"/>
          <w:szCs w:val="20"/>
        </w:rPr>
        <w:t>arabidopsis</w:t>
      </w:r>
      <w:proofErr w:type="spellEnd"/>
      <w:proofErr w:type="gramEnd"/>
      <w:r w:rsidR="009914B7" w:rsidRPr="009914B7">
        <w:rPr>
          <w:rFonts w:ascii="Courier" w:hAnsi="Courier"/>
          <w:sz w:val="20"/>
          <w:szCs w:val="20"/>
        </w:rPr>
        <w:t>\.org/?</w:t>
      </w:r>
      <w:r w:rsidRPr="004A0081">
        <w:rPr>
          <w:rFonts w:ascii="Courier" w:hAnsi="Courier"/>
          <w:sz w:val="20"/>
          <w:szCs w:val="20"/>
        </w:rPr>
        <w:t>"</w:t>
      </w:r>
      <w:r>
        <w:t xml:space="preserve"> is a pattern for TAIR</w:t>
      </w:r>
      <w:r w:rsidR="004A0081">
        <w:t xml:space="preserve"> (finds "www.arabidopsis.org/" or "arabidopsis.org/"</w:t>
      </w:r>
      <w:r w:rsidR="00F76316">
        <w:t>, and so on</w:t>
      </w:r>
      <w:r w:rsidR="004A0081">
        <w:t>)</w:t>
      </w:r>
      <w:r>
        <w:t>.</w:t>
      </w:r>
      <w:r w:rsidR="00D43DC4">
        <w:t xml:space="preserve"> These patterns also uniquely identify partners.</w:t>
      </w:r>
      <w:r w:rsidR="00E471EB">
        <w:t xml:space="preserve"> Each source corresponds to a target pattern that the proxy server uses to rewrite the URL to access the database resource.</w:t>
      </w:r>
    </w:p>
    <w:p w14:paraId="7CAE7174" w14:textId="4B4372DD" w:rsidR="00FB3CE6" w:rsidRPr="00C852F2" w:rsidRDefault="00FB3CE6" w:rsidP="00E471EB">
      <w:pPr>
        <w:keepNext/>
      </w:pPr>
      <w:r>
        <w:t>Please note that the source pattern is part of the key of the object and thus cannot be updated. If you want a different pattern than one already in the database, delete the existing pattern and insert the new pattern rather than updating the existing pattern.</w:t>
      </w:r>
    </w:p>
    <w:p w14:paraId="7424159F" w14:textId="7B62F98F" w:rsidR="00C852F2" w:rsidRDefault="00C852F2" w:rsidP="00C852F2">
      <w:pPr>
        <w:pStyle w:val="CodeExample"/>
      </w:pPr>
      <w:r w:rsidRPr="000C5DC0">
        <w:t>GET /</w:t>
      </w:r>
      <w:r w:rsidR="00684E41">
        <w:t>partners/</w:t>
      </w:r>
      <w:r w:rsidR="004E6537">
        <w:t>patterns</w:t>
      </w:r>
    </w:p>
    <w:p w14:paraId="6ADFDA53" w14:textId="265EF7B0" w:rsidR="00C852F2" w:rsidRDefault="00C852F2" w:rsidP="00C852F2">
      <w:pPr>
        <w:pStyle w:val="ListParagraph"/>
        <w:keepNext/>
        <w:numPr>
          <w:ilvl w:val="0"/>
          <w:numId w:val="36"/>
        </w:numPr>
      </w:pPr>
      <w:proofErr w:type="gramStart"/>
      <w:r w:rsidRPr="00C12208">
        <w:t>returns</w:t>
      </w:r>
      <w:proofErr w:type="gramEnd"/>
      <w:r w:rsidRPr="00C12208">
        <w:t xml:space="preserve"> JSON array of </w:t>
      </w:r>
      <w:r>
        <w:t xml:space="preserve">all </w:t>
      </w:r>
      <w:r w:rsidR="006073CF">
        <w:t>patterns</w:t>
      </w:r>
      <w:r>
        <w:t xml:space="preserve"> for all partner</w:t>
      </w:r>
      <w:r w:rsidR="006073CF">
        <w:t>s</w:t>
      </w:r>
    </w:p>
    <w:p w14:paraId="6544D06F" w14:textId="2D1A9A91" w:rsidR="006073CF" w:rsidRPr="006073CF" w:rsidRDefault="006073CF" w:rsidP="00924953">
      <w:pPr>
        <w:pStyle w:val="CodeExample"/>
        <w:keepNext w:val="0"/>
        <w:keepLines/>
        <w:ind w:left="720"/>
        <w:rPr>
          <w:sz w:val="16"/>
          <w:szCs w:val="16"/>
        </w:rPr>
      </w:pPr>
      <w:r w:rsidRPr="006073CF">
        <w:rPr>
          <w:sz w:val="16"/>
          <w:szCs w:val="16"/>
        </w:rPr>
        <w:t>[</w:t>
      </w:r>
      <w:r>
        <w:rPr>
          <w:sz w:val="16"/>
          <w:szCs w:val="16"/>
        </w:rPr>
        <w:br/>
        <w:t xml:space="preserve">  </w:t>
      </w:r>
      <w:r w:rsidRPr="006073CF">
        <w:rPr>
          <w:sz w:val="16"/>
          <w:szCs w:val="16"/>
        </w:rPr>
        <w:t xml:space="preserve">{"partnerId": "yfd", </w:t>
      </w:r>
      <w:r>
        <w:rPr>
          <w:sz w:val="16"/>
          <w:szCs w:val="16"/>
        </w:rPr>
        <w:br/>
        <w:t xml:space="preserve">   </w:t>
      </w:r>
      <w:r w:rsidRPr="006073CF">
        <w:rPr>
          <w:sz w:val="16"/>
          <w:szCs w:val="16"/>
        </w:rPr>
        <w:t>"sourceUri": "</w:t>
      </w:r>
      <w:hyperlink r:id="rId28" w:history="1">
        <w:r w:rsidRPr="006073CF">
          <w:rPr>
            <w:rStyle w:val="Hyperlink"/>
            <w:sz w:val="16"/>
            <w:szCs w:val="16"/>
          </w:rPr>
          <w:t>testyfd.com</w:t>
        </w:r>
      </w:hyperlink>
      <w:r w:rsidRPr="006073CF">
        <w:rPr>
          <w:sz w:val="16"/>
          <w:szCs w:val="16"/>
        </w:rPr>
        <w:t>",</w:t>
      </w:r>
      <w:r>
        <w:rPr>
          <w:sz w:val="16"/>
          <w:szCs w:val="16"/>
        </w:rPr>
        <w:br/>
        <w:t xml:space="preserve">   </w:t>
      </w:r>
      <w:r w:rsidRPr="006073CF">
        <w:rPr>
          <w:sz w:val="16"/>
          <w:szCs w:val="16"/>
        </w:rPr>
        <w:t>"targetUri": "</w:t>
      </w:r>
      <w:hyperlink r:id="rId29" w:history="1">
        <w:r w:rsidRPr="006073CF">
          <w:rPr>
            <w:rStyle w:val="Hyperlink"/>
            <w:sz w:val="16"/>
            <w:szCs w:val="16"/>
          </w:rPr>
          <w:t>http://back-prod.testyfd.com</w:t>
        </w:r>
      </w:hyperlink>
      <w:r w:rsidRPr="006073CF">
        <w:rPr>
          <w:sz w:val="16"/>
          <w:szCs w:val="16"/>
        </w:rPr>
        <w:t>"</w:t>
      </w:r>
      <w:r>
        <w:rPr>
          <w:sz w:val="16"/>
          <w:szCs w:val="16"/>
        </w:rPr>
        <w:br/>
        <w:t xml:space="preserve">  </w:t>
      </w:r>
      <w:r w:rsidRPr="006073CF">
        <w:rPr>
          <w:sz w:val="16"/>
          <w:szCs w:val="16"/>
        </w:rPr>
        <w:t>},</w:t>
      </w:r>
      <w:r>
        <w:rPr>
          <w:sz w:val="16"/>
          <w:szCs w:val="16"/>
        </w:rPr>
        <w:br/>
      </w:r>
      <w:r w:rsidRPr="006073CF">
        <w:rPr>
          <w:sz w:val="16"/>
          <w:szCs w:val="16"/>
        </w:rPr>
        <w:t xml:space="preserve">  {"partnerId": "yfd",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br/>
        <w:t xml:space="preserve">   </w:t>
      </w:r>
      <w:r w:rsidRPr="006073CF">
        <w:rPr>
          <w:sz w:val="16"/>
          <w:szCs w:val="16"/>
        </w:rPr>
        <w:t>"sourceUri": "</w:t>
      </w:r>
      <w:hyperlink r:id="rId30" w:history="1">
        <w:r w:rsidRPr="006073CF">
          <w:rPr>
            <w:rStyle w:val="Hyperlink"/>
            <w:sz w:val="16"/>
            <w:szCs w:val="16"/>
          </w:rPr>
          <w:t>demoyfd.arabidopsis.org</w:t>
        </w:r>
      </w:hyperlink>
      <w:r w:rsidRPr="006073CF">
        <w:rPr>
          <w:sz w:val="16"/>
          <w:szCs w:val="16"/>
        </w:rPr>
        <w:t>",</w:t>
      </w:r>
      <w:r>
        <w:rPr>
          <w:sz w:val="16"/>
          <w:szCs w:val="16"/>
        </w:rPr>
        <w:br/>
        <w:t xml:space="preserve">   </w:t>
      </w:r>
      <w:r w:rsidRPr="006073CF">
        <w:rPr>
          <w:sz w:val="16"/>
          <w:szCs w:val="16"/>
        </w:rPr>
        <w:t>"targetUri": "</w:t>
      </w:r>
      <w:hyperlink r:id="rId31" w:history="1">
        <w:r w:rsidRPr="006073CF">
          <w:rPr>
            <w:rStyle w:val="Hyperlink"/>
            <w:sz w:val="16"/>
            <w:szCs w:val="16"/>
          </w:rPr>
          <w:t>http://back-demoyfd.steveatgetexp.com</w:t>
        </w:r>
      </w:hyperlink>
      <w:r w:rsidRPr="006073CF">
        <w:rPr>
          <w:sz w:val="16"/>
          <w:szCs w:val="16"/>
        </w:rPr>
        <w:t>"</w:t>
      </w:r>
      <w:r>
        <w:rPr>
          <w:sz w:val="16"/>
          <w:szCs w:val="16"/>
        </w:rPr>
        <w:br/>
        <w:t xml:space="preserve">  </w:t>
      </w:r>
      <w:r w:rsidRPr="006073CF">
        <w:rPr>
          <w:sz w:val="16"/>
          <w:szCs w:val="16"/>
        </w:rPr>
        <w:t>},</w:t>
      </w:r>
      <w:r>
        <w:rPr>
          <w:sz w:val="16"/>
          <w:szCs w:val="16"/>
        </w:rPr>
        <w:br/>
        <w:t xml:space="preserve">  </w:t>
      </w:r>
      <w:r w:rsidRPr="006073CF">
        <w:rPr>
          <w:sz w:val="16"/>
          <w:szCs w:val="16"/>
        </w:rPr>
        <w:t>{"partnerId": "tair",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br/>
        <w:t xml:space="preserve">   </w:t>
      </w:r>
      <w:r w:rsidRPr="006073CF">
        <w:rPr>
          <w:sz w:val="16"/>
          <w:szCs w:val="16"/>
        </w:rPr>
        <w:t>"sourceUri": "</w:t>
      </w:r>
      <w:hyperlink r:id="rId32" w:history="1">
        <w:r w:rsidRPr="006073CF">
          <w:rPr>
            <w:rStyle w:val="Hyperlink"/>
            <w:sz w:val="16"/>
            <w:szCs w:val="16"/>
          </w:rPr>
          <w:t>proxy2.steveatgetexp.com</w:t>
        </w:r>
      </w:hyperlink>
      <w:r w:rsidRPr="006073CF">
        <w:rPr>
          <w:sz w:val="16"/>
          <w:szCs w:val="16"/>
        </w:rPr>
        <w:t>",</w:t>
      </w:r>
      <w:r>
        <w:rPr>
          <w:sz w:val="16"/>
          <w:szCs w:val="16"/>
        </w:rPr>
        <w:br/>
        <w:t xml:space="preserve">   </w:t>
      </w:r>
      <w:r w:rsidRPr="006073CF">
        <w:rPr>
          <w:sz w:val="16"/>
          <w:szCs w:val="16"/>
        </w:rPr>
        <w:t>"targetUri": "</w:t>
      </w:r>
      <w:hyperlink r:id="rId33" w:history="1">
        <w:r w:rsidRPr="006073CF">
          <w:rPr>
            <w:rStyle w:val="Hyperlink"/>
            <w:sz w:val="16"/>
            <w:szCs w:val="16"/>
          </w:rPr>
          <w:t>http://back-prod.arabidopsis.org</w:t>
        </w:r>
      </w:hyperlink>
      <w:r w:rsidRPr="006073CF">
        <w:rPr>
          <w:sz w:val="16"/>
          <w:szCs w:val="16"/>
        </w:rPr>
        <w:t>"</w:t>
      </w:r>
      <w:r>
        <w:rPr>
          <w:sz w:val="16"/>
          <w:szCs w:val="16"/>
        </w:rPr>
        <w:br/>
        <w:t xml:space="preserve">  </w:t>
      </w:r>
      <w:r w:rsidRPr="006073CF">
        <w:rPr>
          <w:sz w:val="16"/>
          <w:szCs w:val="16"/>
        </w:rPr>
        <w:t>}</w:t>
      </w:r>
      <w:r>
        <w:rPr>
          <w:sz w:val="16"/>
          <w:szCs w:val="16"/>
        </w:rPr>
        <w:br/>
        <w:t>]</w:t>
      </w:r>
      <w:r w:rsidRPr="006073CF">
        <w:rPr>
          <w:sz w:val="16"/>
          <w:szCs w:val="16"/>
        </w:rPr>
        <w:t xml:space="preserve"> </w:t>
      </w:r>
    </w:p>
    <w:p w14:paraId="28C78D74" w14:textId="4B5A3969" w:rsidR="00C852F2" w:rsidRDefault="00C852F2" w:rsidP="00C852F2">
      <w:pPr>
        <w:pStyle w:val="CodeExample"/>
      </w:pPr>
      <w:r>
        <w:t>GET /</w:t>
      </w:r>
      <w:r w:rsidR="00684E41">
        <w:t>partners/</w:t>
      </w:r>
      <w:r w:rsidR="004E6537">
        <w:t>patterns</w:t>
      </w:r>
      <w:r>
        <w:t>?partnerId=&lt;id&gt;&amp;</w:t>
      </w:r>
      <w:r w:rsidR="004A0263">
        <w:t>sourceUri</w:t>
      </w:r>
      <w:r>
        <w:t>=&lt;</w:t>
      </w:r>
      <w:r w:rsidR="006073CF">
        <w:t>pattern</w:t>
      </w:r>
      <w:r>
        <w:t>&gt;</w:t>
      </w:r>
    </w:p>
    <w:p w14:paraId="0A8A52D1" w14:textId="704F0341" w:rsidR="00C852F2" w:rsidRPr="00C12208" w:rsidRDefault="00C852F2" w:rsidP="00C852F2">
      <w:pPr>
        <w:pStyle w:val="ListParagraph"/>
        <w:keepNext/>
        <w:numPr>
          <w:ilvl w:val="0"/>
          <w:numId w:val="37"/>
        </w:numPr>
      </w:pPr>
      <w:proofErr w:type="gramStart"/>
      <w:r w:rsidRPr="00C12208">
        <w:t>where</w:t>
      </w:r>
      <w:proofErr w:type="gramEnd"/>
      <w:r w:rsidRPr="00C12208">
        <w:t xml:space="preserve"> &lt;id&gt; is the partner id for the partner</w:t>
      </w:r>
      <w:r>
        <w:t xml:space="preserve"> and &lt;</w:t>
      </w:r>
      <w:r w:rsidR="006073CF">
        <w:t>pattern</w:t>
      </w:r>
      <w:r>
        <w:t>&gt; is a unique</w:t>
      </w:r>
      <w:r w:rsidR="004A0263">
        <w:t xml:space="preserve"> </w:t>
      </w:r>
      <w:r w:rsidR="006073CF">
        <w:t>pattern string</w:t>
      </w:r>
      <w:r>
        <w:t xml:space="preserve"> within the partner id; the combination identifies a single </w:t>
      </w:r>
      <w:r w:rsidR="006073CF">
        <w:t>pattern</w:t>
      </w:r>
    </w:p>
    <w:p w14:paraId="7797CDD3" w14:textId="4C86F605" w:rsidR="00C852F2" w:rsidRDefault="00C852F2" w:rsidP="00C852F2">
      <w:pPr>
        <w:pStyle w:val="ListParagraph"/>
        <w:keepNext/>
        <w:numPr>
          <w:ilvl w:val="0"/>
          <w:numId w:val="37"/>
        </w:numPr>
      </w:pPr>
      <w:proofErr w:type="gramStart"/>
      <w:r w:rsidRPr="00C12208">
        <w:t>returns</w:t>
      </w:r>
      <w:proofErr w:type="gramEnd"/>
      <w:r w:rsidRPr="00C12208">
        <w:t xml:space="preserve"> JSON array with a single </w:t>
      </w:r>
      <w:r w:rsidR="00047C58">
        <w:t>pattern</w:t>
      </w:r>
      <w:r>
        <w:t xml:space="preserve"> identified by the id and </w:t>
      </w:r>
      <w:r w:rsidR="00FB3CE6">
        <w:t>pattern</w:t>
      </w:r>
    </w:p>
    <w:p w14:paraId="4EC58974" w14:textId="65EF862E" w:rsidR="00AB08E7" w:rsidRDefault="00AB08E7" w:rsidP="00924953">
      <w:pPr>
        <w:pStyle w:val="CodeExample"/>
        <w:keepNext w:val="0"/>
        <w:keepLines/>
        <w:ind w:left="720"/>
        <w:rPr>
          <w:sz w:val="16"/>
          <w:szCs w:val="16"/>
        </w:rPr>
      </w:pPr>
      <w:r w:rsidRPr="006073CF">
        <w:rPr>
          <w:sz w:val="16"/>
          <w:szCs w:val="16"/>
        </w:rPr>
        <w:t>[</w:t>
      </w:r>
      <w:r>
        <w:rPr>
          <w:sz w:val="16"/>
          <w:szCs w:val="16"/>
        </w:rPr>
        <w:br/>
        <w:t xml:space="preserve">  </w:t>
      </w:r>
      <w:r w:rsidRPr="006073CF">
        <w:rPr>
          <w:sz w:val="16"/>
          <w:szCs w:val="16"/>
        </w:rPr>
        <w:t xml:space="preserve">{"partnerId": "yfd", </w:t>
      </w:r>
      <w:r>
        <w:rPr>
          <w:sz w:val="16"/>
          <w:szCs w:val="16"/>
        </w:rPr>
        <w:br/>
        <w:t xml:space="preserve">   </w:t>
      </w:r>
      <w:r w:rsidRPr="006073CF">
        <w:rPr>
          <w:sz w:val="16"/>
          <w:szCs w:val="16"/>
        </w:rPr>
        <w:t>"sourceUri": "</w:t>
      </w:r>
      <w:hyperlink r:id="rId34" w:history="1">
        <w:r w:rsidRPr="006073CF">
          <w:rPr>
            <w:rStyle w:val="Hyperlink"/>
            <w:sz w:val="16"/>
            <w:szCs w:val="16"/>
          </w:rPr>
          <w:t>testyfd.com</w:t>
        </w:r>
      </w:hyperlink>
      <w:r w:rsidRPr="006073CF">
        <w:rPr>
          <w:sz w:val="16"/>
          <w:szCs w:val="16"/>
        </w:rPr>
        <w:t>",</w:t>
      </w:r>
      <w:r>
        <w:rPr>
          <w:sz w:val="16"/>
          <w:szCs w:val="16"/>
        </w:rPr>
        <w:br/>
        <w:t xml:space="preserve">   </w:t>
      </w:r>
      <w:r w:rsidRPr="006073CF">
        <w:rPr>
          <w:sz w:val="16"/>
          <w:szCs w:val="16"/>
        </w:rPr>
        <w:t>"targetUri": "</w:t>
      </w:r>
      <w:hyperlink r:id="rId35" w:history="1">
        <w:r w:rsidRPr="006073CF">
          <w:rPr>
            <w:rStyle w:val="Hyperlink"/>
            <w:sz w:val="16"/>
            <w:szCs w:val="16"/>
          </w:rPr>
          <w:t>http://back-prod.testyfd.com</w:t>
        </w:r>
      </w:hyperlink>
      <w:r w:rsidRPr="006073CF">
        <w:rPr>
          <w:sz w:val="16"/>
          <w:szCs w:val="16"/>
        </w:rPr>
        <w:t>"</w:t>
      </w:r>
      <w:r>
        <w:rPr>
          <w:sz w:val="16"/>
          <w:szCs w:val="16"/>
        </w:rPr>
        <w:br/>
        <w:t xml:space="preserve">  }</w:t>
      </w:r>
      <w:r>
        <w:rPr>
          <w:sz w:val="16"/>
          <w:szCs w:val="16"/>
        </w:rPr>
        <w:br/>
        <w:t>]</w:t>
      </w:r>
    </w:p>
    <w:p w14:paraId="0DDF51E5" w14:textId="780EDFEB" w:rsidR="00C852F2" w:rsidRDefault="00C852F2" w:rsidP="00C852F2">
      <w:pPr>
        <w:pStyle w:val="CodeExample"/>
      </w:pPr>
      <w:r>
        <w:t>POST /</w:t>
      </w:r>
      <w:r w:rsidR="00684E41">
        <w:t>partners/</w:t>
      </w:r>
      <w:r w:rsidR="004E6537">
        <w:t>patterns</w:t>
      </w:r>
    </w:p>
    <w:p w14:paraId="4B557989" w14:textId="10D530A1" w:rsidR="00C852F2" w:rsidRPr="0071028A" w:rsidRDefault="00C852F2" w:rsidP="00C852F2">
      <w:pPr>
        <w:pStyle w:val="ListParagraph"/>
        <w:keepNext/>
        <w:numPr>
          <w:ilvl w:val="0"/>
          <w:numId w:val="40"/>
        </w:numPr>
      </w:pPr>
      <w:proofErr w:type="gramStart"/>
      <w:r w:rsidRPr="0071028A">
        <w:t>inserts</w:t>
      </w:r>
      <w:proofErr w:type="gramEnd"/>
      <w:r w:rsidRPr="0071028A">
        <w:t xml:space="preserve"> a </w:t>
      </w:r>
      <w:r w:rsidR="00E471EB">
        <w:t>pattern</w:t>
      </w:r>
      <w:r w:rsidRPr="0071028A">
        <w:t xml:space="preserve"> with form data including </w:t>
      </w:r>
      <w:r>
        <w:t xml:space="preserve">partner id, </w:t>
      </w:r>
      <w:r w:rsidR="00E471EB">
        <w:t>source URI, and target URI</w:t>
      </w:r>
    </w:p>
    <w:p w14:paraId="714C79A7" w14:textId="076C484E" w:rsidR="00C852F2" w:rsidRPr="0071028A" w:rsidRDefault="00C852F2" w:rsidP="00924953">
      <w:pPr>
        <w:pStyle w:val="ListParagraph"/>
        <w:numPr>
          <w:ilvl w:val="0"/>
          <w:numId w:val="40"/>
        </w:numPr>
      </w:pPr>
      <w:proofErr w:type="gramStart"/>
      <w:r w:rsidRPr="0071028A">
        <w:t>returns</w:t>
      </w:r>
      <w:proofErr w:type="gramEnd"/>
      <w:r w:rsidRPr="0071028A">
        <w:t xml:space="preserve"> 201 (CREATED) and the JSON object if successful, 400 (BAD_REQUEST) and a JSON a</w:t>
      </w:r>
      <w:r w:rsidR="00E471EB">
        <w:t>rray of error messages if failed</w:t>
      </w:r>
    </w:p>
    <w:p w14:paraId="1DE3F13C" w14:textId="3D1D960E" w:rsidR="00C852F2" w:rsidRDefault="00C852F2" w:rsidP="00C852F2">
      <w:pPr>
        <w:pStyle w:val="CodeExample"/>
      </w:pPr>
      <w:r>
        <w:lastRenderedPageBreak/>
        <w:t>PUT /</w:t>
      </w:r>
      <w:r w:rsidR="00684E41">
        <w:t>partners/</w:t>
      </w:r>
      <w:r w:rsidR="004E6537">
        <w:t>patterns</w:t>
      </w:r>
    </w:p>
    <w:p w14:paraId="4CAA3E1F" w14:textId="4135A952" w:rsidR="00C852F2" w:rsidRPr="0071028A" w:rsidRDefault="00330F73" w:rsidP="00C852F2">
      <w:pPr>
        <w:pStyle w:val="ListParagraph"/>
        <w:keepNext/>
        <w:numPr>
          <w:ilvl w:val="0"/>
          <w:numId w:val="42"/>
        </w:numPr>
      </w:pPr>
      <w:proofErr w:type="gramStart"/>
      <w:r>
        <w:t>the</w:t>
      </w:r>
      <w:proofErr w:type="gramEnd"/>
      <w:r>
        <w:t xml:space="preserve"> </w:t>
      </w:r>
      <w:proofErr w:type="spellStart"/>
      <w:r>
        <w:t>partnerId</w:t>
      </w:r>
      <w:proofErr w:type="spellEnd"/>
      <w:r>
        <w:t xml:space="preserve"> and </w:t>
      </w:r>
      <w:proofErr w:type="spellStart"/>
      <w:r>
        <w:t>sourceUri</w:t>
      </w:r>
      <w:proofErr w:type="spellEnd"/>
      <w:r>
        <w:t xml:space="preserve"> must appear in the body to identify the pattern to update</w:t>
      </w:r>
    </w:p>
    <w:p w14:paraId="3A1E155C" w14:textId="3F6F85FD" w:rsidR="00C852F2" w:rsidRPr="0071028A" w:rsidRDefault="00C852F2" w:rsidP="00C852F2">
      <w:pPr>
        <w:pStyle w:val="ListParagraph"/>
        <w:keepNext/>
        <w:numPr>
          <w:ilvl w:val="0"/>
          <w:numId w:val="42"/>
        </w:numPr>
      </w:pPr>
      <w:proofErr w:type="gramStart"/>
      <w:r w:rsidRPr="0071028A">
        <w:t>updates</w:t>
      </w:r>
      <w:proofErr w:type="gramEnd"/>
      <w:r w:rsidRPr="0071028A">
        <w:t xml:space="preserve"> </w:t>
      </w:r>
      <w:r>
        <w:t>the</w:t>
      </w:r>
      <w:r w:rsidRPr="0071028A">
        <w:t xml:space="preserve"> </w:t>
      </w:r>
      <w:r w:rsidR="00E471EB">
        <w:t>pattern</w:t>
      </w:r>
      <w:r>
        <w:t xml:space="preserve"> with form data containing a new </w:t>
      </w:r>
      <w:r w:rsidR="00E471EB">
        <w:t>target URI</w:t>
      </w:r>
    </w:p>
    <w:p w14:paraId="6B40828F" w14:textId="2DCA7DBF" w:rsidR="00C852F2" w:rsidRPr="0071028A" w:rsidRDefault="00C852F2" w:rsidP="00924953">
      <w:pPr>
        <w:pStyle w:val="ListParagraph"/>
        <w:numPr>
          <w:ilvl w:val="0"/>
          <w:numId w:val="42"/>
        </w:numPr>
      </w:pPr>
      <w:proofErr w:type="gramStart"/>
      <w:r w:rsidRPr="0071028A">
        <w:t>returns</w:t>
      </w:r>
      <w:proofErr w:type="gramEnd"/>
      <w:r w:rsidRPr="0071028A">
        <w:t xml:space="preserve"> JSON array of the updated </w:t>
      </w:r>
      <w:r>
        <w:t>object</w:t>
      </w:r>
      <w:r w:rsidRPr="0071028A">
        <w:t xml:space="preserve"> or an empty array if the update failed</w:t>
      </w:r>
    </w:p>
    <w:p w14:paraId="24DDA11C" w14:textId="61D047C1" w:rsidR="00C852F2" w:rsidRDefault="00C852F2" w:rsidP="00C852F2">
      <w:pPr>
        <w:pStyle w:val="CodeExample"/>
      </w:pPr>
      <w:r>
        <w:t>DELETE /</w:t>
      </w:r>
      <w:r w:rsidR="00684E41">
        <w:t>partners/</w:t>
      </w:r>
      <w:r w:rsidR="004E6537">
        <w:t>patterns</w:t>
      </w:r>
      <w:r>
        <w:t>?partnerId=&lt;id&gt;&amp;</w:t>
      </w:r>
      <w:r w:rsidR="00E471EB">
        <w:t>sourceUri</w:t>
      </w:r>
      <w:r>
        <w:t>=&lt;</w:t>
      </w:r>
      <w:r w:rsidR="00E471EB">
        <w:t>pattern</w:t>
      </w:r>
      <w:r>
        <w:t>&gt;</w:t>
      </w:r>
    </w:p>
    <w:p w14:paraId="657A7E12" w14:textId="4DC5BC36" w:rsidR="00C852F2" w:rsidRPr="0071028A" w:rsidRDefault="00C852F2" w:rsidP="00924953">
      <w:pPr>
        <w:pStyle w:val="ListParagraph"/>
        <w:keepNext/>
        <w:numPr>
          <w:ilvl w:val="0"/>
          <w:numId w:val="43"/>
        </w:numPr>
      </w:pPr>
      <w:proofErr w:type="gramStart"/>
      <w:r w:rsidRPr="0071028A">
        <w:t>where</w:t>
      </w:r>
      <w:proofErr w:type="gramEnd"/>
      <w:r w:rsidRPr="0071028A">
        <w:t xml:space="preserve"> </w:t>
      </w:r>
      <w:r>
        <w:t>&lt;</w:t>
      </w:r>
      <w:r w:rsidRPr="0071028A">
        <w:t>id</w:t>
      </w:r>
      <w:r>
        <w:t>&gt;</w:t>
      </w:r>
      <w:r w:rsidRPr="0071028A">
        <w:t xml:space="preserve"> is the unique identifier for the partner</w:t>
      </w:r>
      <w:r w:rsidRPr="002922D0">
        <w:t xml:space="preserve"> </w:t>
      </w:r>
      <w:r>
        <w:t>and &lt;</w:t>
      </w:r>
      <w:r w:rsidR="00E471EB">
        <w:t>pattern</w:t>
      </w:r>
      <w:r>
        <w:t xml:space="preserve">&gt; is the unique </w:t>
      </w:r>
      <w:r w:rsidR="00E471EB">
        <w:t>regular expression pattern that identifies the pattern within the partner id</w:t>
      </w:r>
    </w:p>
    <w:p w14:paraId="27435CA5" w14:textId="37369BA5" w:rsidR="00C852F2" w:rsidRPr="0071028A" w:rsidRDefault="00C852F2" w:rsidP="00924953">
      <w:pPr>
        <w:pStyle w:val="ListParagraph"/>
        <w:keepNext/>
        <w:numPr>
          <w:ilvl w:val="0"/>
          <w:numId w:val="43"/>
        </w:numPr>
      </w:pPr>
      <w:proofErr w:type="gramStart"/>
      <w:r w:rsidRPr="0071028A">
        <w:t>deletes</w:t>
      </w:r>
      <w:proofErr w:type="gramEnd"/>
      <w:r w:rsidRPr="0071028A">
        <w:t xml:space="preserve"> </w:t>
      </w:r>
      <w:r>
        <w:t>the</w:t>
      </w:r>
      <w:r w:rsidRPr="0071028A">
        <w:t xml:space="preserve"> </w:t>
      </w:r>
      <w:r w:rsidR="00047C58">
        <w:t>pattern</w:t>
      </w:r>
      <w:r w:rsidRPr="0071028A">
        <w:t xml:space="preserve"> </w:t>
      </w:r>
      <w:r>
        <w:t xml:space="preserve">identified by the id and </w:t>
      </w:r>
      <w:r w:rsidR="00E471EB">
        <w:t>pattern</w:t>
      </w:r>
    </w:p>
    <w:p w14:paraId="5E45F331" w14:textId="77777777" w:rsidR="00C852F2" w:rsidRDefault="00C852F2" w:rsidP="00924953">
      <w:pPr>
        <w:pStyle w:val="ListParagraph"/>
        <w:keepNext/>
        <w:numPr>
          <w:ilvl w:val="0"/>
          <w:numId w:val="43"/>
        </w:numPr>
      </w:pPr>
      <w:proofErr w:type="gramStart"/>
      <w:r w:rsidRPr="0071028A">
        <w:t>returns</w:t>
      </w:r>
      <w:proofErr w:type="gramEnd"/>
      <w:r w:rsidRPr="0071028A">
        <w:t xml:space="preserve"> JSON </w:t>
      </w:r>
      <w:r>
        <w:t xml:space="preserve">message </w:t>
      </w:r>
      <w:r w:rsidRPr="0071028A">
        <w:t xml:space="preserve">array </w:t>
      </w:r>
    </w:p>
    <w:p w14:paraId="3C8F830E" w14:textId="77777777" w:rsidR="00C852F2" w:rsidRPr="00E471EB" w:rsidRDefault="00C852F2" w:rsidP="00924953">
      <w:pPr>
        <w:pStyle w:val="CodeExample"/>
        <w:keepNext w:val="0"/>
        <w:keepLines/>
        <w:ind w:left="720"/>
        <w:rPr>
          <w:sz w:val="16"/>
          <w:szCs w:val="16"/>
        </w:rPr>
      </w:pPr>
      <w:r w:rsidRPr="00E471EB">
        <w:rPr>
          <w:sz w:val="16"/>
          <w:szCs w:val="16"/>
        </w:rPr>
        <w:t>[{"success":"delete complete"}]</w:t>
      </w:r>
    </w:p>
    <w:p w14:paraId="16A1E4B9" w14:textId="5E85144C" w:rsidR="00A953E6" w:rsidRDefault="00A953E6" w:rsidP="00A953E6">
      <w:pPr>
        <w:pStyle w:val="Heading2"/>
      </w:pPr>
      <w:r>
        <w:t>Terms</w:t>
      </w:r>
    </w:p>
    <w:p w14:paraId="0D9CC057" w14:textId="3709F48C" w:rsidR="00924953" w:rsidRDefault="00924953" w:rsidP="00047C58">
      <w:pPr>
        <w:keepNext/>
      </w:pPr>
      <w:r>
        <w:t>A subscription term is a collection of attributes describing a particular subscription optio</w:t>
      </w:r>
      <w:r w:rsidR="002D761F">
        <w:t>n. It has the period (in months, so 12 is an annual subscription, for example), the price in dollars and cents, a group-discount percentage (.1 means a 10% discount for group subscriptions, for example), and a description of the term that should appear in the user interface. A partner specifies the various subscriptions their business model offers to brand the Subscription page with the pricing.</w:t>
      </w:r>
    </w:p>
    <w:p w14:paraId="52498065" w14:textId="7ED19212" w:rsidR="003318B6" w:rsidRPr="00924953" w:rsidRDefault="003318B6" w:rsidP="00047C58">
      <w:pPr>
        <w:keepNext/>
      </w:pPr>
      <w:r>
        <w:t>Note that the combination of partner ID and period identifies the term, so you can't update the period; instead, delete the existing term and insert a new term with a different period.</w:t>
      </w:r>
    </w:p>
    <w:p w14:paraId="66E74F20" w14:textId="4457248D" w:rsidR="00924953" w:rsidRDefault="00924953" w:rsidP="00924953">
      <w:pPr>
        <w:pStyle w:val="CodeExample"/>
      </w:pPr>
      <w:r w:rsidRPr="000C5DC0">
        <w:t>GET /</w:t>
      </w:r>
      <w:r>
        <w:t>partners/</w:t>
      </w:r>
      <w:r w:rsidR="002D761F">
        <w:t>terms</w:t>
      </w:r>
    </w:p>
    <w:p w14:paraId="52D35EE8" w14:textId="1748C36D" w:rsidR="00924953" w:rsidRDefault="00924953" w:rsidP="00924953">
      <w:pPr>
        <w:pStyle w:val="ListParagraph"/>
        <w:keepNext/>
        <w:numPr>
          <w:ilvl w:val="0"/>
          <w:numId w:val="36"/>
        </w:numPr>
      </w:pPr>
      <w:proofErr w:type="gramStart"/>
      <w:r w:rsidRPr="00C12208">
        <w:t>returns</w:t>
      </w:r>
      <w:proofErr w:type="gramEnd"/>
      <w:r w:rsidRPr="00C12208">
        <w:t xml:space="preserve"> JSON array of </w:t>
      </w:r>
      <w:r>
        <w:t xml:space="preserve">all </w:t>
      </w:r>
      <w:r w:rsidR="002D761F">
        <w:t>terms</w:t>
      </w:r>
      <w:r>
        <w:t xml:space="preserve"> for all partners</w:t>
      </w:r>
    </w:p>
    <w:p w14:paraId="79222BBC" w14:textId="3EF59848" w:rsidR="00215DFD" w:rsidRPr="00047C58" w:rsidRDefault="00215DFD" w:rsidP="00047C58">
      <w:pPr>
        <w:pStyle w:val="CodeExample"/>
        <w:keepNext w:val="0"/>
        <w:keepLines/>
        <w:ind w:left="720"/>
        <w:rPr>
          <w:sz w:val="16"/>
          <w:szCs w:val="16"/>
        </w:rPr>
      </w:pPr>
      <w:r w:rsidRPr="00047C58">
        <w:rPr>
          <w:sz w:val="16"/>
          <w:szCs w:val="16"/>
        </w:rPr>
        <w:t>[</w:t>
      </w:r>
      <w:r w:rsidRPr="00047C58">
        <w:rPr>
          <w:sz w:val="16"/>
          <w:szCs w:val="16"/>
        </w:rPr>
        <w:br/>
        <w:t xml:space="preserve">  {"partnerId": "yfd", "period": 60, "price": "100.00",</w:t>
      </w:r>
      <w:r w:rsidRPr="00047C58">
        <w:rPr>
          <w:sz w:val="16"/>
          <w:szCs w:val="16"/>
        </w:rPr>
        <w:br/>
        <w:t xml:space="preserve">   "groupDiscountPercentage": "0.00", "description": "Two Month"</w:t>
      </w:r>
      <w:r w:rsidRPr="00047C58">
        <w:rPr>
          <w:sz w:val="16"/>
          <w:szCs w:val="16"/>
        </w:rPr>
        <w:br/>
        <w:t xml:space="preserve">  </w:t>
      </w:r>
      <w:r w:rsidR="0090641F" w:rsidRPr="00047C58">
        <w:rPr>
          <w:sz w:val="16"/>
          <w:szCs w:val="16"/>
        </w:rPr>
        <w:t>},</w:t>
      </w:r>
      <w:r w:rsidR="0090641F" w:rsidRPr="00047C58">
        <w:rPr>
          <w:sz w:val="16"/>
          <w:szCs w:val="16"/>
        </w:rPr>
        <w:br/>
        <w:t xml:space="preserve">  {"partnerId": "yfd", </w:t>
      </w:r>
      <w:r w:rsidRPr="00047C58">
        <w:rPr>
          <w:sz w:val="16"/>
          <w:szCs w:val="16"/>
        </w:rPr>
        <w:t>"period": 240,</w:t>
      </w:r>
      <w:r w:rsidR="0090641F" w:rsidRPr="00047C58">
        <w:rPr>
          <w:sz w:val="16"/>
          <w:szCs w:val="16"/>
        </w:rPr>
        <w:t xml:space="preserve"> "price": "400.00",</w:t>
      </w:r>
      <w:r w:rsidR="0090641F" w:rsidRPr="00047C58">
        <w:rPr>
          <w:sz w:val="16"/>
          <w:szCs w:val="16"/>
        </w:rPr>
        <w:br/>
      </w:r>
      <w:r w:rsidRPr="00047C58">
        <w:rPr>
          <w:sz w:val="16"/>
          <w:szCs w:val="16"/>
        </w:rPr>
        <w:t xml:space="preserve">   "groupDiscountPercentage": "10.00</w:t>
      </w:r>
      <w:r w:rsidR="0090641F" w:rsidRPr="00047C58">
        <w:rPr>
          <w:sz w:val="16"/>
          <w:szCs w:val="16"/>
        </w:rPr>
        <w:t xml:space="preserve">", </w:t>
      </w:r>
      <w:r w:rsidRPr="00047C58">
        <w:rPr>
          <w:sz w:val="16"/>
          <w:szCs w:val="16"/>
        </w:rPr>
        <w:t>"d</w:t>
      </w:r>
      <w:r w:rsidR="0090641F" w:rsidRPr="00047C58">
        <w:rPr>
          <w:sz w:val="16"/>
          <w:szCs w:val="16"/>
        </w:rPr>
        <w:t>escription": "Eight Months"</w:t>
      </w:r>
      <w:r w:rsidR="0090641F" w:rsidRPr="00047C58">
        <w:rPr>
          <w:sz w:val="16"/>
          <w:szCs w:val="16"/>
        </w:rPr>
        <w:br/>
        <w:t xml:space="preserve">  </w:t>
      </w:r>
      <w:r w:rsidRPr="00047C58">
        <w:rPr>
          <w:sz w:val="16"/>
          <w:szCs w:val="16"/>
        </w:rPr>
        <w:t>},</w:t>
      </w:r>
      <w:r w:rsidR="0090641F" w:rsidRPr="00047C58">
        <w:rPr>
          <w:sz w:val="16"/>
          <w:szCs w:val="16"/>
        </w:rPr>
        <w:br/>
        <w:t xml:space="preserve">  </w:t>
      </w:r>
      <w:r w:rsidRPr="00047C58">
        <w:rPr>
          <w:sz w:val="16"/>
          <w:szCs w:val="16"/>
        </w:rPr>
        <w:t>{</w:t>
      </w:r>
      <w:r w:rsidR="0090641F" w:rsidRPr="00047C58">
        <w:rPr>
          <w:sz w:val="16"/>
          <w:szCs w:val="16"/>
        </w:rPr>
        <w:t xml:space="preserve">"partnerId": "yfd", </w:t>
      </w:r>
      <w:r w:rsidRPr="00047C58">
        <w:rPr>
          <w:sz w:val="16"/>
          <w:szCs w:val="16"/>
        </w:rPr>
        <w:t>"period": 1095,</w:t>
      </w:r>
      <w:r w:rsidR="0090641F" w:rsidRPr="00047C58">
        <w:rPr>
          <w:sz w:val="16"/>
          <w:szCs w:val="16"/>
        </w:rPr>
        <w:t xml:space="preserve"> "price": "1800.00", </w:t>
      </w:r>
      <w:r w:rsidR="0090641F" w:rsidRPr="00047C58">
        <w:rPr>
          <w:sz w:val="16"/>
          <w:szCs w:val="16"/>
        </w:rPr>
        <w:br/>
        <w:t xml:space="preserve">   </w:t>
      </w:r>
      <w:r w:rsidRPr="00047C58">
        <w:rPr>
          <w:sz w:val="16"/>
          <w:szCs w:val="16"/>
        </w:rPr>
        <w:t>"groupDiscountPercentage": "20.00",</w:t>
      </w:r>
      <w:r w:rsidR="0090641F" w:rsidRPr="00047C58">
        <w:rPr>
          <w:sz w:val="16"/>
          <w:szCs w:val="16"/>
        </w:rPr>
        <w:t xml:space="preserve"> "description": "Three Year"</w:t>
      </w:r>
      <w:r w:rsidR="0090641F" w:rsidRPr="00047C58">
        <w:rPr>
          <w:sz w:val="16"/>
          <w:szCs w:val="16"/>
        </w:rPr>
        <w:br/>
        <w:t xml:space="preserve">  </w:t>
      </w:r>
      <w:r w:rsidRPr="00047C58">
        <w:rPr>
          <w:sz w:val="16"/>
          <w:szCs w:val="16"/>
        </w:rPr>
        <w:t>},</w:t>
      </w:r>
      <w:r w:rsidR="0090641F" w:rsidRPr="00047C58">
        <w:rPr>
          <w:sz w:val="16"/>
          <w:szCs w:val="16"/>
        </w:rPr>
        <w:br/>
        <w:t xml:space="preserve">  {"partnerId": "tair",</w:t>
      </w:r>
      <w:r w:rsidRPr="00047C58">
        <w:rPr>
          <w:sz w:val="16"/>
          <w:szCs w:val="16"/>
        </w:rPr>
        <w:t xml:space="preserve"> "period": 30, "price": "9.80",</w:t>
      </w:r>
      <w:r w:rsidR="0090641F" w:rsidRPr="00047C58">
        <w:rPr>
          <w:sz w:val="16"/>
          <w:szCs w:val="16"/>
        </w:rPr>
        <w:br/>
        <w:t xml:space="preserve">   </w:t>
      </w:r>
      <w:r w:rsidRPr="00047C58">
        <w:rPr>
          <w:sz w:val="16"/>
          <w:szCs w:val="16"/>
        </w:rPr>
        <w:t>"groupDiscountPercentage": "10.00", "description": "1 month"</w:t>
      </w:r>
      <w:r w:rsidR="0090641F" w:rsidRPr="00047C58">
        <w:rPr>
          <w:sz w:val="16"/>
          <w:szCs w:val="16"/>
        </w:rPr>
        <w:br/>
        <w:t xml:space="preserve">  </w:t>
      </w:r>
      <w:r w:rsidRPr="00047C58">
        <w:rPr>
          <w:sz w:val="16"/>
          <w:szCs w:val="16"/>
        </w:rPr>
        <w:t>},</w:t>
      </w:r>
      <w:r w:rsidR="0090641F" w:rsidRPr="00047C58">
        <w:rPr>
          <w:sz w:val="16"/>
          <w:szCs w:val="16"/>
        </w:rPr>
        <w:br/>
        <w:t xml:space="preserve">  </w:t>
      </w:r>
      <w:r w:rsidRPr="00047C58">
        <w:rPr>
          <w:sz w:val="16"/>
          <w:szCs w:val="16"/>
        </w:rPr>
        <w:t>{</w:t>
      </w:r>
      <w:r w:rsidR="0090641F" w:rsidRPr="00047C58">
        <w:rPr>
          <w:sz w:val="16"/>
          <w:szCs w:val="16"/>
        </w:rPr>
        <w:t xml:space="preserve">"partnerId": "tair", </w:t>
      </w:r>
      <w:r w:rsidRPr="00047C58">
        <w:rPr>
          <w:sz w:val="16"/>
          <w:szCs w:val="16"/>
        </w:rPr>
        <w:t>"period": 365, "price": "98.00",</w:t>
      </w:r>
      <w:r w:rsidR="0090641F" w:rsidRPr="00047C58">
        <w:rPr>
          <w:sz w:val="16"/>
          <w:szCs w:val="16"/>
        </w:rPr>
        <w:br/>
        <w:t xml:space="preserve">   </w:t>
      </w:r>
      <w:r w:rsidRPr="00047C58">
        <w:rPr>
          <w:sz w:val="16"/>
          <w:szCs w:val="16"/>
        </w:rPr>
        <w:t>"groupDiscountPercentage": "10.00</w:t>
      </w:r>
      <w:r w:rsidR="0090641F" w:rsidRPr="00047C58">
        <w:rPr>
          <w:sz w:val="16"/>
          <w:szCs w:val="16"/>
        </w:rPr>
        <w:t>",</w:t>
      </w:r>
      <w:r w:rsidRPr="00047C58">
        <w:rPr>
          <w:sz w:val="16"/>
          <w:szCs w:val="16"/>
        </w:rPr>
        <w:t xml:space="preserve"> "description": "1 year"</w:t>
      </w:r>
      <w:r w:rsidR="0090641F" w:rsidRPr="00047C58">
        <w:rPr>
          <w:sz w:val="16"/>
          <w:szCs w:val="16"/>
        </w:rPr>
        <w:br/>
        <w:t xml:space="preserve">  </w:t>
      </w:r>
      <w:r w:rsidRPr="00047C58">
        <w:rPr>
          <w:sz w:val="16"/>
          <w:szCs w:val="16"/>
        </w:rPr>
        <w:t>},</w:t>
      </w:r>
      <w:r w:rsidR="0090641F" w:rsidRPr="00047C58">
        <w:rPr>
          <w:sz w:val="16"/>
          <w:szCs w:val="16"/>
        </w:rPr>
        <w:br/>
        <w:t xml:space="preserve">  </w:t>
      </w:r>
      <w:r w:rsidRPr="00047C58">
        <w:rPr>
          <w:sz w:val="16"/>
          <w:szCs w:val="16"/>
        </w:rPr>
        <w:t>{</w:t>
      </w:r>
      <w:r w:rsidR="0090641F" w:rsidRPr="00047C58">
        <w:rPr>
          <w:sz w:val="16"/>
          <w:szCs w:val="16"/>
        </w:rPr>
        <w:t>"partnerId": "tair",</w:t>
      </w:r>
      <w:r w:rsidRPr="00047C58">
        <w:rPr>
          <w:sz w:val="16"/>
          <w:szCs w:val="16"/>
        </w:rPr>
        <w:t xml:space="preserve"> "period": 730, </w:t>
      </w:r>
      <w:r w:rsidR="0090641F" w:rsidRPr="00047C58">
        <w:rPr>
          <w:sz w:val="16"/>
          <w:szCs w:val="16"/>
        </w:rPr>
        <w:t>"price": "196.00",</w:t>
      </w:r>
      <w:r w:rsidR="0090641F" w:rsidRPr="00047C58">
        <w:rPr>
          <w:sz w:val="16"/>
          <w:szCs w:val="16"/>
        </w:rPr>
        <w:br/>
        <w:t xml:space="preserve">   </w:t>
      </w:r>
      <w:r w:rsidRPr="00047C58">
        <w:rPr>
          <w:sz w:val="16"/>
          <w:szCs w:val="16"/>
        </w:rPr>
        <w:t>"groupDiscountPercentage": "10.00", "description": "2 years"</w:t>
      </w:r>
      <w:r w:rsidR="003F0714" w:rsidRPr="00047C58">
        <w:rPr>
          <w:sz w:val="16"/>
          <w:szCs w:val="16"/>
        </w:rPr>
        <w:br/>
        <w:t xml:space="preserve">  </w:t>
      </w:r>
      <w:r w:rsidRPr="00047C58">
        <w:rPr>
          <w:sz w:val="16"/>
          <w:szCs w:val="16"/>
        </w:rPr>
        <w:t>}</w:t>
      </w:r>
      <w:r w:rsidR="003F0714" w:rsidRPr="00047C58">
        <w:rPr>
          <w:sz w:val="16"/>
          <w:szCs w:val="16"/>
        </w:rPr>
        <w:br/>
      </w:r>
      <w:r w:rsidRPr="00047C58">
        <w:rPr>
          <w:sz w:val="16"/>
          <w:szCs w:val="16"/>
        </w:rPr>
        <w:t>]</w:t>
      </w:r>
    </w:p>
    <w:p w14:paraId="45856FE8" w14:textId="1A702E08" w:rsidR="00924953" w:rsidRDefault="00924953" w:rsidP="000E42D4">
      <w:pPr>
        <w:pStyle w:val="CodeExample"/>
      </w:pPr>
      <w:r>
        <w:t>GET /partners/</w:t>
      </w:r>
      <w:r w:rsidR="00047C58">
        <w:t>terms</w:t>
      </w:r>
      <w:r>
        <w:t>?partnerId=&lt;id&gt;&amp;</w:t>
      </w:r>
      <w:r w:rsidR="00047C58">
        <w:t>period</w:t>
      </w:r>
      <w:r>
        <w:t>=&lt;</w:t>
      </w:r>
      <w:r w:rsidR="00047C58">
        <w:t>period</w:t>
      </w:r>
      <w:r>
        <w:t>&gt;</w:t>
      </w:r>
    </w:p>
    <w:p w14:paraId="2B22DF5D" w14:textId="51EF12A7" w:rsidR="00924953" w:rsidRPr="00C12208" w:rsidRDefault="00924953" w:rsidP="000E42D4">
      <w:pPr>
        <w:pStyle w:val="ListParagraph"/>
        <w:keepNext/>
        <w:numPr>
          <w:ilvl w:val="0"/>
          <w:numId w:val="37"/>
        </w:numPr>
      </w:pPr>
      <w:proofErr w:type="gramStart"/>
      <w:r w:rsidRPr="00C12208">
        <w:t>where</w:t>
      </w:r>
      <w:proofErr w:type="gramEnd"/>
      <w:r w:rsidRPr="00C12208">
        <w:t xml:space="preserve"> &lt;id&gt; is the partner id for the partner</w:t>
      </w:r>
      <w:r>
        <w:t xml:space="preserve"> and &lt;</w:t>
      </w:r>
      <w:r w:rsidR="00047C58">
        <w:t>period</w:t>
      </w:r>
      <w:r>
        <w:t xml:space="preserve">&gt; is a unique </w:t>
      </w:r>
      <w:r w:rsidR="00047C58">
        <w:t>period</w:t>
      </w:r>
      <w:r>
        <w:t xml:space="preserve"> within the partner id; the combination identifies a single </w:t>
      </w:r>
      <w:r w:rsidR="00047C58">
        <w:t>term</w:t>
      </w:r>
    </w:p>
    <w:p w14:paraId="73DFC295" w14:textId="5A752B26" w:rsidR="00924953" w:rsidRDefault="00924953" w:rsidP="000E42D4">
      <w:pPr>
        <w:pStyle w:val="ListParagraph"/>
        <w:keepNext/>
        <w:numPr>
          <w:ilvl w:val="0"/>
          <w:numId w:val="37"/>
        </w:numPr>
      </w:pPr>
      <w:proofErr w:type="gramStart"/>
      <w:r w:rsidRPr="00C12208">
        <w:t>returns</w:t>
      </w:r>
      <w:proofErr w:type="gramEnd"/>
      <w:r w:rsidRPr="00C12208">
        <w:t xml:space="preserve"> JSON array with a single </w:t>
      </w:r>
      <w:r w:rsidR="00047C58">
        <w:t>term</w:t>
      </w:r>
      <w:r>
        <w:t xml:space="preserve"> identified by the id and pattern</w:t>
      </w:r>
    </w:p>
    <w:p w14:paraId="4B474B83" w14:textId="0BF6C1F6" w:rsidR="00047C58" w:rsidRPr="00047C58" w:rsidRDefault="00047C58" w:rsidP="000E42D4">
      <w:pPr>
        <w:pStyle w:val="CodeExample"/>
        <w:keepNext w:val="0"/>
        <w:keepLines/>
        <w:rPr>
          <w:sz w:val="16"/>
          <w:szCs w:val="16"/>
        </w:rPr>
      </w:pPr>
      <w:r w:rsidRPr="00047C58">
        <w:rPr>
          <w:sz w:val="16"/>
          <w:szCs w:val="16"/>
        </w:rPr>
        <w:t>[</w:t>
      </w:r>
      <w:r w:rsidRPr="00047C58">
        <w:rPr>
          <w:sz w:val="16"/>
          <w:szCs w:val="16"/>
        </w:rPr>
        <w:br/>
        <w:t xml:space="preserve">  {"partnerId": "yfd", "period": 60, "price": "100.00",</w:t>
      </w:r>
      <w:r w:rsidRPr="00047C58">
        <w:rPr>
          <w:sz w:val="16"/>
          <w:szCs w:val="16"/>
        </w:rPr>
        <w:br/>
        <w:t xml:space="preserve">   "groupDiscountPercentage": "0.00", "description": "Two Month"</w:t>
      </w:r>
      <w:r w:rsidRPr="00047C58">
        <w:rPr>
          <w:sz w:val="16"/>
          <w:szCs w:val="16"/>
        </w:rPr>
        <w:br/>
        <w:t xml:space="preserve">  }</w:t>
      </w:r>
      <w:r w:rsidRPr="00047C58">
        <w:rPr>
          <w:sz w:val="16"/>
          <w:szCs w:val="16"/>
        </w:rPr>
        <w:br/>
        <w:t>]</w:t>
      </w:r>
    </w:p>
    <w:p w14:paraId="1D22E927" w14:textId="6FCE0A17" w:rsidR="00924953" w:rsidRDefault="00924953" w:rsidP="00924953">
      <w:pPr>
        <w:pStyle w:val="CodeExample"/>
      </w:pPr>
      <w:r>
        <w:lastRenderedPageBreak/>
        <w:t>POST /partners/</w:t>
      </w:r>
      <w:r w:rsidR="003318B6">
        <w:t>terms</w:t>
      </w:r>
    </w:p>
    <w:p w14:paraId="5F573F8E" w14:textId="16418349" w:rsidR="00924953" w:rsidRPr="0071028A" w:rsidRDefault="00924953" w:rsidP="00924953">
      <w:pPr>
        <w:pStyle w:val="ListParagraph"/>
        <w:keepNext/>
        <w:numPr>
          <w:ilvl w:val="0"/>
          <w:numId w:val="40"/>
        </w:numPr>
      </w:pPr>
      <w:proofErr w:type="gramStart"/>
      <w:r w:rsidRPr="0071028A">
        <w:t>inserts</w:t>
      </w:r>
      <w:proofErr w:type="gramEnd"/>
      <w:r w:rsidRPr="0071028A">
        <w:t xml:space="preserve"> a </w:t>
      </w:r>
      <w:r w:rsidR="003318B6">
        <w:t>term</w:t>
      </w:r>
      <w:r w:rsidRPr="0071028A">
        <w:t xml:space="preserve"> with form data including </w:t>
      </w:r>
      <w:r>
        <w:t xml:space="preserve">partner id, </w:t>
      </w:r>
      <w:r w:rsidR="003318B6">
        <w:t>period, price, group discount percentage, and description</w:t>
      </w:r>
    </w:p>
    <w:p w14:paraId="312E01E1" w14:textId="77777777" w:rsidR="00924953" w:rsidRPr="0071028A" w:rsidRDefault="00924953" w:rsidP="003318B6">
      <w:pPr>
        <w:pStyle w:val="ListParagraph"/>
        <w:numPr>
          <w:ilvl w:val="0"/>
          <w:numId w:val="40"/>
        </w:numPr>
      </w:pPr>
      <w:proofErr w:type="gramStart"/>
      <w:r w:rsidRPr="0071028A">
        <w:t>returns</w:t>
      </w:r>
      <w:proofErr w:type="gramEnd"/>
      <w:r w:rsidRPr="0071028A">
        <w:t xml:space="preserve"> 201 (CREATED) and the JSON object if successful, 400 (BAD_REQUEST) and a JSON a</w:t>
      </w:r>
      <w:r>
        <w:t>rray of error messages if failed</w:t>
      </w:r>
    </w:p>
    <w:p w14:paraId="4D0ADFAB" w14:textId="6E6A0A66" w:rsidR="00924953" w:rsidRDefault="00924953" w:rsidP="00924953">
      <w:pPr>
        <w:pStyle w:val="CodeExample"/>
      </w:pPr>
      <w:r>
        <w:t>PUT /partners/</w:t>
      </w:r>
      <w:r w:rsidR="003318B6">
        <w:t>terms</w:t>
      </w:r>
      <w:r>
        <w:t>?partnerId=&lt;id&gt;&amp;</w:t>
      </w:r>
      <w:r w:rsidR="003318B6">
        <w:t>period</w:t>
      </w:r>
      <w:r>
        <w:t>=&lt;</w:t>
      </w:r>
      <w:r w:rsidR="003318B6">
        <w:t>period</w:t>
      </w:r>
      <w:r>
        <w:t>&gt;</w:t>
      </w:r>
    </w:p>
    <w:p w14:paraId="35336F2D" w14:textId="378F262A" w:rsidR="00924953" w:rsidRPr="0071028A" w:rsidRDefault="005606B0" w:rsidP="00924953">
      <w:pPr>
        <w:pStyle w:val="ListParagraph"/>
        <w:keepNext/>
        <w:numPr>
          <w:ilvl w:val="0"/>
          <w:numId w:val="42"/>
        </w:numPr>
      </w:pPr>
      <w:proofErr w:type="gramStart"/>
      <w:r>
        <w:t>the</w:t>
      </w:r>
      <w:proofErr w:type="gramEnd"/>
      <w:r>
        <w:t xml:space="preserve"> </w:t>
      </w:r>
      <w:proofErr w:type="spellStart"/>
      <w:r>
        <w:t>partnerId</w:t>
      </w:r>
      <w:proofErr w:type="spellEnd"/>
      <w:r>
        <w:t xml:space="preserve"> and period need to be in the body to specify which term to update</w:t>
      </w:r>
      <w:bookmarkStart w:id="2" w:name="_GoBack"/>
      <w:bookmarkEnd w:id="2"/>
    </w:p>
    <w:p w14:paraId="113CD2D7" w14:textId="4F1598AE" w:rsidR="00924953" w:rsidRPr="0071028A" w:rsidRDefault="00924953" w:rsidP="00924953">
      <w:pPr>
        <w:pStyle w:val="ListParagraph"/>
        <w:keepNext/>
        <w:numPr>
          <w:ilvl w:val="0"/>
          <w:numId w:val="42"/>
        </w:numPr>
      </w:pPr>
      <w:proofErr w:type="gramStart"/>
      <w:r w:rsidRPr="0071028A">
        <w:t>updates</w:t>
      </w:r>
      <w:proofErr w:type="gramEnd"/>
      <w:r w:rsidRPr="0071028A">
        <w:t xml:space="preserve"> </w:t>
      </w:r>
      <w:r>
        <w:t>the</w:t>
      </w:r>
      <w:r w:rsidRPr="0071028A">
        <w:t xml:space="preserve"> </w:t>
      </w:r>
      <w:r w:rsidR="003318B6">
        <w:t>term</w:t>
      </w:r>
      <w:r>
        <w:t xml:space="preserve"> with form data containing </w:t>
      </w:r>
      <w:r w:rsidR="003318B6">
        <w:t>values for price, group discount percentage, and description</w:t>
      </w:r>
    </w:p>
    <w:p w14:paraId="65712C23" w14:textId="77777777" w:rsidR="00924953" w:rsidRPr="0071028A" w:rsidRDefault="00924953" w:rsidP="00924953">
      <w:pPr>
        <w:pStyle w:val="ListParagraph"/>
        <w:numPr>
          <w:ilvl w:val="0"/>
          <w:numId w:val="42"/>
        </w:numPr>
      </w:pPr>
      <w:proofErr w:type="gramStart"/>
      <w:r w:rsidRPr="0071028A">
        <w:t>returns</w:t>
      </w:r>
      <w:proofErr w:type="gramEnd"/>
      <w:r w:rsidRPr="0071028A">
        <w:t xml:space="preserve"> JSON array of the updated </w:t>
      </w:r>
      <w:r>
        <w:t>object</w:t>
      </w:r>
      <w:r w:rsidRPr="0071028A">
        <w:t xml:space="preserve"> or an empty array if the update failed</w:t>
      </w:r>
    </w:p>
    <w:p w14:paraId="41B73719" w14:textId="713803BA" w:rsidR="00924953" w:rsidRDefault="00924953" w:rsidP="00924953">
      <w:pPr>
        <w:pStyle w:val="CodeExample"/>
      </w:pPr>
      <w:r>
        <w:t>DELETE /partners/patterns?partnerId=&lt;id&gt;&amp;</w:t>
      </w:r>
      <w:r w:rsidR="003318B6">
        <w:t>period</w:t>
      </w:r>
      <w:r>
        <w:t>=&lt;</w:t>
      </w:r>
      <w:r w:rsidR="003318B6">
        <w:t>period</w:t>
      </w:r>
      <w:r>
        <w:t>&gt;</w:t>
      </w:r>
    </w:p>
    <w:p w14:paraId="2CC981A4" w14:textId="77491E98" w:rsidR="00924953" w:rsidRPr="0071028A" w:rsidRDefault="00924953" w:rsidP="00924953">
      <w:pPr>
        <w:pStyle w:val="ListParagraph"/>
        <w:keepNext/>
        <w:numPr>
          <w:ilvl w:val="0"/>
          <w:numId w:val="43"/>
        </w:numPr>
      </w:pPr>
      <w:proofErr w:type="gramStart"/>
      <w:r w:rsidRPr="0071028A">
        <w:t>where</w:t>
      </w:r>
      <w:proofErr w:type="gramEnd"/>
      <w:r w:rsidRPr="0071028A">
        <w:t xml:space="preserve"> </w:t>
      </w:r>
      <w:r>
        <w:t>&lt;</w:t>
      </w:r>
      <w:r w:rsidRPr="0071028A">
        <w:t>id</w:t>
      </w:r>
      <w:r>
        <w:t>&gt;</w:t>
      </w:r>
      <w:r w:rsidRPr="0071028A">
        <w:t xml:space="preserve"> is the unique identifier for the partner</w:t>
      </w:r>
      <w:r w:rsidRPr="002922D0">
        <w:t xml:space="preserve"> </w:t>
      </w:r>
      <w:r>
        <w:t>and &lt;</w:t>
      </w:r>
      <w:r w:rsidR="003318B6">
        <w:t>period</w:t>
      </w:r>
      <w:r>
        <w:t xml:space="preserve">&gt; is the unique </w:t>
      </w:r>
      <w:r w:rsidR="003318B6">
        <w:t>period</w:t>
      </w:r>
      <w:r>
        <w:t xml:space="preserve"> that identifies the </w:t>
      </w:r>
      <w:r w:rsidR="003318B6">
        <w:t>term,</w:t>
      </w:r>
      <w:r>
        <w:t xml:space="preserve"> within the partner id</w:t>
      </w:r>
    </w:p>
    <w:p w14:paraId="497F35F6" w14:textId="67958F30" w:rsidR="00924953" w:rsidRPr="0071028A" w:rsidRDefault="00924953" w:rsidP="00924953">
      <w:pPr>
        <w:pStyle w:val="ListParagraph"/>
        <w:keepNext/>
        <w:numPr>
          <w:ilvl w:val="0"/>
          <w:numId w:val="43"/>
        </w:numPr>
      </w:pPr>
      <w:proofErr w:type="gramStart"/>
      <w:r w:rsidRPr="0071028A">
        <w:t>deletes</w:t>
      </w:r>
      <w:proofErr w:type="gramEnd"/>
      <w:r w:rsidRPr="0071028A">
        <w:t xml:space="preserve"> </w:t>
      </w:r>
      <w:r>
        <w:t>the</w:t>
      </w:r>
      <w:r w:rsidRPr="0071028A">
        <w:t xml:space="preserve"> </w:t>
      </w:r>
      <w:r w:rsidR="003318B6">
        <w:t>term</w:t>
      </w:r>
      <w:r w:rsidRPr="0071028A">
        <w:t xml:space="preserve"> </w:t>
      </w:r>
      <w:r>
        <w:t xml:space="preserve">identified by the id and </w:t>
      </w:r>
      <w:r w:rsidR="003318B6">
        <w:t>period</w:t>
      </w:r>
    </w:p>
    <w:p w14:paraId="3045FFDA" w14:textId="77777777" w:rsidR="00924953" w:rsidRDefault="00924953" w:rsidP="00924953">
      <w:pPr>
        <w:pStyle w:val="ListParagraph"/>
        <w:keepNext/>
        <w:numPr>
          <w:ilvl w:val="0"/>
          <w:numId w:val="43"/>
        </w:numPr>
      </w:pPr>
      <w:proofErr w:type="gramStart"/>
      <w:r w:rsidRPr="0071028A">
        <w:t>returns</w:t>
      </w:r>
      <w:proofErr w:type="gramEnd"/>
      <w:r w:rsidRPr="0071028A">
        <w:t xml:space="preserve"> JSON </w:t>
      </w:r>
      <w:r>
        <w:t xml:space="preserve">message </w:t>
      </w:r>
      <w:r w:rsidRPr="0071028A">
        <w:t xml:space="preserve">array </w:t>
      </w:r>
    </w:p>
    <w:p w14:paraId="08750DBD" w14:textId="77777777" w:rsidR="00924953" w:rsidRPr="00E471EB" w:rsidRDefault="00924953" w:rsidP="00924953">
      <w:pPr>
        <w:pStyle w:val="CodeExample"/>
        <w:keepNext w:val="0"/>
        <w:keepLines/>
        <w:ind w:left="720"/>
        <w:rPr>
          <w:sz w:val="16"/>
          <w:szCs w:val="16"/>
        </w:rPr>
      </w:pPr>
      <w:r w:rsidRPr="00E471EB">
        <w:rPr>
          <w:sz w:val="16"/>
          <w:szCs w:val="16"/>
        </w:rPr>
        <w:t>[{"success":"delete complete"}]</w:t>
      </w:r>
    </w:p>
    <w:p w14:paraId="2BEFED41" w14:textId="3DF24806" w:rsidR="007F046D" w:rsidRDefault="007F046D" w:rsidP="00453238">
      <w:pPr>
        <w:pStyle w:val="Heading1"/>
      </w:pPr>
      <w:r>
        <w:t>Parties</w:t>
      </w:r>
    </w:p>
    <w:p w14:paraId="2E6D9B79" w14:textId="32FD63A7" w:rsidR="007F046D" w:rsidRDefault="007F046D" w:rsidP="007F046D">
      <w:r>
        <w:t xml:space="preserve">A </w:t>
      </w:r>
      <w:r w:rsidRPr="004A062D">
        <w:rPr>
          <w:i/>
        </w:rPr>
        <w:t>party</w:t>
      </w:r>
      <w:r>
        <w:t xml:space="preserve"> is a</w:t>
      </w:r>
      <w:r w:rsidRPr="004A062D">
        <w:t xml:space="preserve">n entity that is </w:t>
      </w:r>
      <w:r>
        <w:t>some kind of system participant. A party has an id and a type and a set of IP ranges, continuous ranges of IPv4 or IPv6 addresses, that constitute the set of IP addresses that the party will subscribe when they subscribe to a partner. The IP range has a unique id, a starting IP address, and an ending IP address.</w:t>
      </w:r>
    </w:p>
    <w:p w14:paraId="6354CEE3" w14:textId="1796E21E" w:rsidR="007F046D" w:rsidRDefault="007F046D" w:rsidP="007F046D">
      <w:pPr>
        <w:pStyle w:val="ListParagraph"/>
        <w:keepNext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</w:t>
      </w:r>
      <w:r>
        <w:rPr>
          <w:rFonts w:ascii="Courier New" w:hAnsi="Courier New" w:cs="Courier New"/>
          <w:b/>
          <w:sz w:val="20"/>
          <w:szCs w:val="20"/>
        </w:rPr>
        <w:t>parties</w:t>
      </w:r>
      <w:r w:rsidRPr="00F55B68">
        <w:rPr>
          <w:rFonts w:ascii="Courier New" w:hAnsi="Courier New" w:cs="Courier New"/>
          <w:sz w:val="20"/>
          <w:szCs w:val="20"/>
        </w:rPr>
        <w:t xml:space="preserve"> # all </w:t>
      </w:r>
      <w:r>
        <w:rPr>
          <w:rFonts w:ascii="Courier New" w:hAnsi="Courier New" w:cs="Courier New"/>
          <w:sz w:val="20"/>
          <w:szCs w:val="20"/>
        </w:rPr>
        <w:t>parties</w:t>
      </w:r>
    </w:p>
    <w:p w14:paraId="424CCE65" w14:textId="126D622E" w:rsidR="007F046D" w:rsidRDefault="007F046D" w:rsidP="007F046D">
      <w:pPr>
        <w:pStyle w:val="ListParagraph"/>
        <w:keepNext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7F046D">
        <w:rPr>
          <w:rFonts w:ascii="Courier New" w:hAnsi="Courier New" w:cs="Courier New"/>
          <w:b/>
          <w:sz w:val="20"/>
          <w:szCs w:val="20"/>
        </w:rPr>
        <w:t>/</w:t>
      </w:r>
      <w:proofErr w:type="spellStart"/>
      <w:r w:rsidRPr="007F046D">
        <w:rPr>
          <w:rFonts w:ascii="Courier New" w:hAnsi="Courier New" w:cs="Courier New"/>
          <w:b/>
          <w:sz w:val="20"/>
          <w:szCs w:val="20"/>
        </w:rPr>
        <w:t>parties</w:t>
      </w:r>
      <w:proofErr w:type="gramStart"/>
      <w:r w:rsidRPr="007F046D">
        <w:rPr>
          <w:rFonts w:ascii="Courier New" w:hAnsi="Courier New" w:cs="Courier New"/>
          <w:b/>
          <w:sz w:val="20"/>
          <w:szCs w:val="20"/>
        </w:rPr>
        <w:t>?partyId</w:t>
      </w:r>
      <w:proofErr w:type="spellEnd"/>
      <w:proofErr w:type="gramEnd"/>
      <w:r w:rsidRPr="007F046D">
        <w:rPr>
          <w:rFonts w:ascii="Courier New" w:hAnsi="Courier New" w:cs="Courier New"/>
          <w:b/>
          <w:sz w:val="20"/>
          <w:szCs w:val="20"/>
        </w:rPr>
        <w:t>=&lt;id&gt;</w:t>
      </w:r>
      <w:r>
        <w:rPr>
          <w:rFonts w:ascii="Courier New" w:hAnsi="Courier New" w:cs="Courier New"/>
          <w:sz w:val="20"/>
          <w:szCs w:val="20"/>
        </w:rPr>
        <w:t xml:space="preserve"> # a specific party</w:t>
      </w:r>
    </w:p>
    <w:p w14:paraId="7A4AA1E7" w14:textId="45CF0E0C" w:rsidR="007F046D" w:rsidRDefault="007F046D" w:rsidP="007F046D">
      <w:pPr>
        <w:pStyle w:val="ListParagraph"/>
        <w:keepNext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7F046D">
        <w:rPr>
          <w:rFonts w:ascii="Courier New" w:hAnsi="Courier New" w:cs="Courier New"/>
          <w:b/>
          <w:sz w:val="20"/>
          <w:szCs w:val="20"/>
        </w:rPr>
        <w:t>/</w:t>
      </w:r>
      <w:proofErr w:type="spellStart"/>
      <w:r w:rsidRPr="007F046D">
        <w:rPr>
          <w:rFonts w:ascii="Courier New" w:hAnsi="Courier New" w:cs="Courier New"/>
          <w:b/>
          <w:sz w:val="20"/>
          <w:szCs w:val="20"/>
        </w:rPr>
        <w:t>parties</w:t>
      </w:r>
      <w:proofErr w:type="gramStart"/>
      <w:r w:rsidRPr="007F046D">
        <w:rPr>
          <w:rFonts w:ascii="Courier New" w:hAnsi="Courier New" w:cs="Courier New"/>
          <w:b/>
          <w:sz w:val="20"/>
          <w:szCs w:val="20"/>
        </w:rPr>
        <w:t>?partyType</w:t>
      </w:r>
      <w:proofErr w:type="spellEnd"/>
      <w:proofErr w:type="gramEnd"/>
      <w:r w:rsidRPr="007F046D">
        <w:rPr>
          <w:rFonts w:ascii="Courier New" w:hAnsi="Courier New" w:cs="Courier New"/>
          <w:b/>
          <w:sz w:val="20"/>
          <w:szCs w:val="20"/>
        </w:rPr>
        <w:t>=&lt;type&gt;</w:t>
      </w:r>
      <w:r>
        <w:rPr>
          <w:rFonts w:ascii="Courier New" w:hAnsi="Courier New" w:cs="Courier New"/>
          <w:sz w:val="20"/>
          <w:szCs w:val="20"/>
        </w:rPr>
        <w:t xml:space="preserve"> # all parties of the type</w:t>
      </w:r>
    </w:p>
    <w:p w14:paraId="1C3203F8" w14:textId="38550055" w:rsidR="007F046D" w:rsidRDefault="007F046D" w:rsidP="007F046D">
      <w:pPr>
        <w:pStyle w:val="ListParagraph"/>
        <w:keepNext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7F046D">
        <w:rPr>
          <w:rFonts w:ascii="Courier New" w:hAnsi="Courier New" w:cs="Courier New"/>
          <w:b/>
          <w:sz w:val="20"/>
          <w:szCs w:val="20"/>
        </w:rPr>
        <w:t>/parties/</w:t>
      </w:r>
      <w:proofErr w:type="spellStart"/>
      <w:r w:rsidRPr="007F046D">
        <w:rPr>
          <w:rFonts w:ascii="Courier New" w:hAnsi="Courier New" w:cs="Courier New"/>
          <w:b/>
          <w:sz w:val="20"/>
          <w:szCs w:val="20"/>
        </w:rPr>
        <w:t>ipranges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# all </w:t>
      </w:r>
      <w:proofErr w:type="spellStart"/>
      <w:r>
        <w:rPr>
          <w:rFonts w:ascii="Courier New" w:hAnsi="Courier New" w:cs="Courier New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ranges</w:t>
      </w:r>
    </w:p>
    <w:p w14:paraId="335AAABE" w14:textId="3B8EC15A" w:rsidR="007F046D" w:rsidRDefault="007F046D" w:rsidP="007F046D">
      <w:pPr>
        <w:pStyle w:val="ListParagraph"/>
        <w:keepNext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7F046D">
        <w:rPr>
          <w:rFonts w:ascii="Courier New" w:hAnsi="Courier New" w:cs="Courier New"/>
          <w:b/>
          <w:sz w:val="20"/>
          <w:szCs w:val="20"/>
        </w:rPr>
        <w:t>/parties/</w:t>
      </w:r>
      <w:proofErr w:type="spellStart"/>
      <w:r w:rsidRPr="007F046D">
        <w:rPr>
          <w:rFonts w:ascii="Courier New" w:hAnsi="Courier New" w:cs="Courier New"/>
          <w:b/>
          <w:sz w:val="20"/>
          <w:szCs w:val="20"/>
        </w:rPr>
        <w:t>ipranges</w:t>
      </w:r>
      <w:proofErr w:type="gramStart"/>
      <w:r w:rsidRPr="007F046D">
        <w:rPr>
          <w:rFonts w:ascii="Courier New" w:hAnsi="Courier New" w:cs="Courier New"/>
          <w:b/>
          <w:sz w:val="20"/>
          <w:szCs w:val="20"/>
        </w:rPr>
        <w:t>?partyId</w:t>
      </w:r>
      <w:proofErr w:type="spellEnd"/>
      <w:proofErr w:type="gramEnd"/>
      <w:r w:rsidRPr="007F046D">
        <w:rPr>
          <w:rFonts w:ascii="Courier New" w:hAnsi="Courier New" w:cs="Courier New"/>
          <w:b/>
          <w:sz w:val="20"/>
          <w:szCs w:val="20"/>
        </w:rPr>
        <w:t>=&lt;id&gt;</w:t>
      </w:r>
      <w:r>
        <w:rPr>
          <w:rFonts w:ascii="Courier New" w:hAnsi="Courier New" w:cs="Courier New"/>
          <w:sz w:val="20"/>
          <w:szCs w:val="20"/>
        </w:rPr>
        <w:t xml:space="preserve"> # all the IP ranges for a party</w:t>
      </w:r>
    </w:p>
    <w:p w14:paraId="2FFA9765" w14:textId="6E9C745B" w:rsidR="007F046D" w:rsidRPr="00F55B68" w:rsidRDefault="007F046D" w:rsidP="007F046D">
      <w:pPr>
        <w:pStyle w:val="ListParagraph"/>
        <w:keepNext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7F046D">
        <w:rPr>
          <w:rFonts w:ascii="Courier New" w:hAnsi="Courier New" w:cs="Courier New"/>
          <w:b/>
          <w:sz w:val="20"/>
          <w:szCs w:val="20"/>
        </w:rPr>
        <w:t>/parties/</w:t>
      </w:r>
      <w:proofErr w:type="spellStart"/>
      <w:r w:rsidRPr="007F046D">
        <w:rPr>
          <w:rFonts w:ascii="Courier New" w:hAnsi="Courier New" w:cs="Courier New"/>
          <w:b/>
          <w:sz w:val="20"/>
          <w:szCs w:val="20"/>
        </w:rPr>
        <w:t>ipranges</w:t>
      </w:r>
      <w:proofErr w:type="gramStart"/>
      <w:r w:rsidRPr="007F046D">
        <w:rPr>
          <w:rFonts w:ascii="Courier New" w:hAnsi="Courier New" w:cs="Courier New"/>
          <w:b/>
          <w:sz w:val="20"/>
          <w:szCs w:val="20"/>
        </w:rPr>
        <w:t>?ipRangeId</w:t>
      </w:r>
      <w:proofErr w:type="spellEnd"/>
      <w:proofErr w:type="gramEnd"/>
      <w:r w:rsidRPr="007F046D">
        <w:rPr>
          <w:rFonts w:ascii="Courier New" w:hAnsi="Courier New" w:cs="Courier New"/>
          <w:b/>
          <w:sz w:val="20"/>
          <w:szCs w:val="20"/>
        </w:rPr>
        <w:t>=&lt;id&gt;</w:t>
      </w:r>
      <w:r>
        <w:rPr>
          <w:rFonts w:ascii="Courier New" w:hAnsi="Courier New" w:cs="Courier New"/>
          <w:sz w:val="20"/>
          <w:szCs w:val="20"/>
        </w:rPr>
        <w:t xml:space="preserve"> # a specific IP range</w:t>
      </w:r>
    </w:p>
    <w:p w14:paraId="5E84F743" w14:textId="77777777" w:rsidR="00F74F25" w:rsidRDefault="00F74F25" w:rsidP="00453238">
      <w:pPr>
        <w:pStyle w:val="Heading1"/>
      </w:pPr>
      <w:r>
        <w:t>Subscriptions</w:t>
      </w:r>
    </w:p>
    <w:p w14:paraId="6C71AC44" w14:textId="12DC5007" w:rsidR="00301169" w:rsidRDefault="00301169" w:rsidP="00301169">
      <w:pPr>
        <w:keepNext/>
      </w:pPr>
      <w:r>
        <w:t xml:space="preserve">A </w:t>
      </w:r>
      <w:r w:rsidRPr="00ED52F4">
        <w:rPr>
          <w:i/>
        </w:rPr>
        <w:t>subscription</w:t>
      </w:r>
      <w:r>
        <w:t xml:space="preserve"> is a</w:t>
      </w:r>
      <w:r w:rsidRPr="00ED52F4">
        <w:t>n agreement by a party to take and pay for access to a partner system</w:t>
      </w:r>
      <w:r>
        <w:t>. A subscription has a set of transactions (initial subscription, renewal, refund). Each subscription has a set of transactions that shows the transaction history of the subscription (initial subscription, renewals, and refunds).</w:t>
      </w:r>
    </w:p>
    <w:p w14:paraId="3FC4B7AB" w14:textId="77777777" w:rsidR="00A0765A" w:rsidRDefault="00301169" w:rsidP="00A0765A">
      <w:r>
        <w:t>The subscription has a party ID, a partner ID, a start date, and end Date, and a subscription ID. The combination of party ID and partner ID uniquely identifies the subscription; the subscription ID provides an alternate, single-number identifier for the subscription.</w:t>
      </w:r>
    </w:p>
    <w:p w14:paraId="48D4CF61" w14:textId="78C6E2AD" w:rsidR="00742538" w:rsidRPr="00F55B68" w:rsidRDefault="00742538" w:rsidP="00A0765A">
      <w:pPr>
        <w:pStyle w:val="ListParagraph"/>
        <w:numPr>
          <w:ilvl w:val="0"/>
          <w:numId w:val="30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/subscriptions</w:t>
      </w:r>
      <w:r w:rsidRPr="00F55B68">
        <w:rPr>
          <w:rFonts w:ascii="Courier New" w:hAnsi="Courier New" w:cs="Courier New"/>
          <w:sz w:val="20"/>
          <w:szCs w:val="20"/>
        </w:rPr>
        <w:t xml:space="preserve"> # all subscriptions</w:t>
      </w:r>
    </w:p>
    <w:p w14:paraId="0ECB37DA" w14:textId="319BC019" w:rsidR="00742538" w:rsidRPr="00F55B68" w:rsidRDefault="00742538" w:rsidP="00742538">
      <w:pPr>
        <w:pStyle w:val="ListParagraph"/>
        <w:numPr>
          <w:ilvl w:val="0"/>
          <w:numId w:val="29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subscriptions</w:t>
      </w:r>
      <w:proofErr w:type="gramStart"/>
      <w:r w:rsidRPr="00F55B68">
        <w:rPr>
          <w:rFonts w:ascii="Courier New" w:hAnsi="Courier New" w:cs="Courier New"/>
          <w:b/>
          <w:sz w:val="20"/>
          <w:szCs w:val="20"/>
        </w:rPr>
        <w:t>?partnerId</w:t>
      </w:r>
      <w:proofErr w:type="spellEnd"/>
      <w:proofErr w:type="gramEnd"/>
      <w:r w:rsidRPr="00F55B68">
        <w:rPr>
          <w:rFonts w:ascii="Courier New" w:hAnsi="Courier New" w:cs="Courier New"/>
          <w:b/>
          <w:sz w:val="20"/>
          <w:szCs w:val="20"/>
        </w:rPr>
        <w:t>=&lt;id&gt;</w:t>
      </w:r>
      <w:r w:rsidRPr="00F55B68">
        <w:rPr>
          <w:rFonts w:ascii="Courier New" w:hAnsi="Courier New" w:cs="Courier New"/>
          <w:sz w:val="20"/>
          <w:szCs w:val="20"/>
        </w:rPr>
        <w:t xml:space="preserve"> # all subscriptions for a partner</w:t>
      </w:r>
    </w:p>
    <w:p w14:paraId="252A56D3" w14:textId="4D34F550" w:rsidR="00742538" w:rsidRPr="00F55B68" w:rsidRDefault="00742538" w:rsidP="00742538">
      <w:pPr>
        <w:pStyle w:val="ListParagraph"/>
        <w:numPr>
          <w:ilvl w:val="0"/>
          <w:numId w:val="29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subscriptions</w:t>
      </w:r>
      <w:proofErr w:type="gramStart"/>
      <w:r w:rsidR="007F046D">
        <w:rPr>
          <w:rFonts w:ascii="Courier New" w:hAnsi="Courier New" w:cs="Courier New"/>
          <w:b/>
          <w:sz w:val="20"/>
          <w:szCs w:val="20"/>
        </w:rPr>
        <w:t>?subscriptionId</w:t>
      </w:r>
      <w:proofErr w:type="spellEnd"/>
      <w:proofErr w:type="gramEnd"/>
      <w:r w:rsidR="007F046D">
        <w:rPr>
          <w:rFonts w:ascii="Courier New" w:hAnsi="Courier New" w:cs="Courier New"/>
          <w:b/>
          <w:sz w:val="20"/>
          <w:szCs w:val="20"/>
        </w:rPr>
        <w:t>=&lt;id&gt;</w:t>
      </w:r>
      <w:r w:rsidRPr="00F55B68">
        <w:rPr>
          <w:rFonts w:ascii="Courier New" w:hAnsi="Courier New" w:cs="Courier New"/>
          <w:sz w:val="20"/>
          <w:szCs w:val="20"/>
        </w:rPr>
        <w:t xml:space="preserve"> # a specific subscription</w:t>
      </w:r>
    </w:p>
    <w:p w14:paraId="57A74EAF" w14:textId="77777777" w:rsidR="002D30C2" w:rsidRPr="00F55B68" w:rsidRDefault="002D30C2" w:rsidP="002D30C2">
      <w:pPr>
        <w:pStyle w:val="ListParagraph"/>
        <w:numPr>
          <w:ilvl w:val="0"/>
          <w:numId w:val="29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/subscriptions/active</w:t>
      </w:r>
      <w:r w:rsidRPr="00F55B68">
        <w:rPr>
          <w:rFonts w:ascii="Courier New" w:hAnsi="Courier New" w:cs="Courier New"/>
          <w:sz w:val="20"/>
          <w:szCs w:val="20"/>
        </w:rPr>
        <w:t xml:space="preserve"> # all active subscriptions</w:t>
      </w:r>
    </w:p>
    <w:p w14:paraId="714419A9" w14:textId="5AC0D11B" w:rsidR="002D30C2" w:rsidRPr="00F55B68" w:rsidRDefault="002D30C2" w:rsidP="002D30C2">
      <w:pPr>
        <w:pStyle w:val="ListParagraph"/>
        <w:numPr>
          <w:ilvl w:val="0"/>
          <w:numId w:val="29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/subscriptions/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active</w:t>
      </w:r>
      <w:proofErr w:type="gramStart"/>
      <w:r w:rsidRPr="00F55B68">
        <w:rPr>
          <w:rFonts w:ascii="Courier New" w:hAnsi="Courier New" w:cs="Courier New"/>
          <w:b/>
          <w:sz w:val="20"/>
          <w:szCs w:val="20"/>
        </w:rPr>
        <w:t>?partyId</w:t>
      </w:r>
      <w:proofErr w:type="spellEnd"/>
      <w:proofErr w:type="gramEnd"/>
      <w:r w:rsidRPr="00F55B68">
        <w:rPr>
          <w:rFonts w:ascii="Courier New" w:hAnsi="Courier New" w:cs="Courier New"/>
          <w:b/>
          <w:sz w:val="20"/>
          <w:szCs w:val="20"/>
        </w:rPr>
        <w:t>=&lt;id&gt;</w:t>
      </w:r>
      <w:r w:rsidRPr="00F55B68">
        <w:rPr>
          <w:rFonts w:ascii="Courier New" w:hAnsi="Courier New" w:cs="Courier New"/>
          <w:sz w:val="20"/>
          <w:szCs w:val="20"/>
        </w:rPr>
        <w:t xml:space="preserve"> # all active subscriptions for a party</w:t>
      </w:r>
    </w:p>
    <w:p w14:paraId="449190F2" w14:textId="77777777" w:rsidR="00384446" w:rsidRPr="00F55B68" w:rsidRDefault="00384446" w:rsidP="00384446">
      <w:pPr>
        <w:pStyle w:val="ListParagraph"/>
        <w:numPr>
          <w:ilvl w:val="0"/>
          <w:numId w:val="29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lastRenderedPageBreak/>
        <w:t>/subscriptions/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active</w:t>
      </w:r>
      <w:proofErr w:type="gramStart"/>
      <w:r w:rsidRPr="00F55B68">
        <w:rPr>
          <w:rFonts w:ascii="Courier New" w:hAnsi="Courier New" w:cs="Courier New"/>
          <w:b/>
          <w:sz w:val="20"/>
          <w:szCs w:val="20"/>
        </w:rPr>
        <w:t>?partnerId</w:t>
      </w:r>
      <w:proofErr w:type="spellEnd"/>
      <w:proofErr w:type="gramEnd"/>
      <w:r w:rsidRPr="00F55B68">
        <w:rPr>
          <w:rFonts w:ascii="Courier New" w:hAnsi="Courier New" w:cs="Courier New"/>
          <w:b/>
          <w:sz w:val="20"/>
          <w:szCs w:val="20"/>
        </w:rPr>
        <w:t>=&lt;id&gt;</w:t>
      </w:r>
      <w:r w:rsidRPr="00F55B68">
        <w:rPr>
          <w:rFonts w:ascii="Courier New" w:hAnsi="Courier New" w:cs="Courier New"/>
          <w:sz w:val="20"/>
          <w:szCs w:val="20"/>
        </w:rPr>
        <w:t xml:space="preserve"> # all active subscriptions for a partner</w:t>
      </w:r>
    </w:p>
    <w:p w14:paraId="1F726B35" w14:textId="7DE32FBD" w:rsidR="00384446" w:rsidRPr="00F55B68" w:rsidRDefault="00384446" w:rsidP="00384446">
      <w:pPr>
        <w:pStyle w:val="ListParagraph"/>
        <w:numPr>
          <w:ilvl w:val="0"/>
          <w:numId w:val="29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/subscriptions/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active</w:t>
      </w:r>
      <w:proofErr w:type="gramStart"/>
      <w:r w:rsidRPr="00F55B68">
        <w:rPr>
          <w:rFonts w:ascii="Courier New" w:hAnsi="Courier New" w:cs="Courier New"/>
          <w:b/>
          <w:sz w:val="20"/>
          <w:szCs w:val="20"/>
        </w:rPr>
        <w:t>?ip</w:t>
      </w:r>
      <w:proofErr w:type="spellEnd"/>
      <w:proofErr w:type="gramEnd"/>
      <w:r w:rsidRPr="00F55B68">
        <w:rPr>
          <w:rFonts w:ascii="Courier New" w:hAnsi="Courier New" w:cs="Courier New"/>
          <w:b/>
          <w:sz w:val="20"/>
          <w:szCs w:val="20"/>
        </w:rPr>
        <w:t>=&lt;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ip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&gt;?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partnerId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=&lt;id&gt;</w:t>
      </w:r>
      <w:r w:rsidRPr="00F55B68">
        <w:rPr>
          <w:rFonts w:ascii="Courier New" w:hAnsi="Courier New" w:cs="Courier New"/>
          <w:sz w:val="20"/>
          <w:szCs w:val="20"/>
        </w:rPr>
        <w:t xml:space="preserve"> # all active subscriptions for a partner</w:t>
      </w:r>
    </w:p>
    <w:p w14:paraId="7D8243A9" w14:textId="4221978D" w:rsidR="002D30C2" w:rsidRPr="00F55B68" w:rsidRDefault="002D30C2" w:rsidP="002D30C2">
      <w:pPr>
        <w:pStyle w:val="ListParagraph"/>
        <w:numPr>
          <w:ilvl w:val="0"/>
          <w:numId w:val="29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/subscriptions/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active</w:t>
      </w:r>
      <w:proofErr w:type="gramStart"/>
      <w:r w:rsidRPr="00F55B68">
        <w:rPr>
          <w:rFonts w:ascii="Courier New" w:hAnsi="Courier New" w:cs="Courier New"/>
          <w:b/>
          <w:sz w:val="20"/>
          <w:szCs w:val="20"/>
        </w:rPr>
        <w:t>?partnerId</w:t>
      </w:r>
      <w:proofErr w:type="spellEnd"/>
      <w:proofErr w:type="gramEnd"/>
      <w:r w:rsidRPr="00F55B68">
        <w:rPr>
          <w:rFonts w:ascii="Courier New" w:hAnsi="Courier New" w:cs="Courier New"/>
          <w:b/>
          <w:sz w:val="20"/>
          <w:szCs w:val="20"/>
        </w:rPr>
        <w:t>=&lt;id&gt;&amp;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partyId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=&lt;id&gt;</w:t>
      </w:r>
      <w:r w:rsidRPr="00F55B68">
        <w:rPr>
          <w:rFonts w:ascii="Courier New" w:hAnsi="Courier New" w:cs="Courier New"/>
          <w:sz w:val="20"/>
          <w:szCs w:val="20"/>
        </w:rPr>
        <w:t xml:space="preserve">  # all active subscriptions for a partner and party</w:t>
      </w:r>
      <w:r w:rsidR="00F21AB4" w:rsidRPr="00F55B68">
        <w:rPr>
          <w:rFonts w:ascii="Courier New" w:hAnsi="Courier New" w:cs="Courier New"/>
          <w:sz w:val="20"/>
          <w:szCs w:val="20"/>
        </w:rPr>
        <w:t xml:space="preserve"> with an </w:t>
      </w:r>
      <w:proofErr w:type="spellStart"/>
      <w:r w:rsidR="00F21AB4" w:rsidRPr="00F55B68">
        <w:rPr>
          <w:rFonts w:ascii="Courier New" w:hAnsi="Courier New" w:cs="Courier New"/>
          <w:sz w:val="20"/>
          <w:szCs w:val="20"/>
        </w:rPr>
        <w:t>ip</w:t>
      </w:r>
      <w:proofErr w:type="spellEnd"/>
      <w:r w:rsidR="00F21AB4" w:rsidRPr="00F55B68">
        <w:rPr>
          <w:rFonts w:ascii="Courier New" w:hAnsi="Courier New" w:cs="Courier New"/>
          <w:sz w:val="20"/>
          <w:szCs w:val="20"/>
        </w:rPr>
        <w:t xml:space="preserve"> address in a subscribed </w:t>
      </w:r>
      <w:proofErr w:type="spellStart"/>
      <w:r w:rsidR="00F21AB4" w:rsidRPr="00F55B68">
        <w:rPr>
          <w:rFonts w:ascii="Courier New" w:hAnsi="Courier New" w:cs="Courier New"/>
          <w:sz w:val="20"/>
          <w:szCs w:val="20"/>
        </w:rPr>
        <w:t>ip</w:t>
      </w:r>
      <w:proofErr w:type="spellEnd"/>
      <w:r w:rsidR="00F21AB4" w:rsidRPr="00F55B68">
        <w:rPr>
          <w:rFonts w:ascii="Courier New" w:hAnsi="Courier New" w:cs="Courier New"/>
          <w:sz w:val="20"/>
          <w:szCs w:val="20"/>
        </w:rPr>
        <w:t xml:space="preserve"> range</w:t>
      </w:r>
    </w:p>
    <w:p w14:paraId="12A497B5" w14:textId="7B859FDB" w:rsidR="00A0765A" w:rsidRPr="00F55B68" w:rsidRDefault="00A0765A" w:rsidP="00A0765A">
      <w:pPr>
        <w:pStyle w:val="ListParagraph"/>
        <w:numPr>
          <w:ilvl w:val="0"/>
          <w:numId w:val="29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/subscriptions/transactions</w:t>
      </w:r>
      <w:r w:rsidRPr="00F55B68">
        <w:rPr>
          <w:rFonts w:ascii="Courier New" w:hAnsi="Courier New" w:cs="Courier New"/>
          <w:sz w:val="20"/>
          <w:szCs w:val="20"/>
        </w:rPr>
        <w:t xml:space="preserve"> # all subscription transactions</w:t>
      </w:r>
    </w:p>
    <w:p w14:paraId="4F5CBAD1" w14:textId="50527DE8" w:rsidR="00A0765A" w:rsidRPr="00F55B68" w:rsidRDefault="00A0765A" w:rsidP="00A0765A">
      <w:pPr>
        <w:pStyle w:val="ListParagraph"/>
        <w:numPr>
          <w:ilvl w:val="0"/>
          <w:numId w:val="29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/subscriptions/transactions/&lt;id&gt;</w:t>
      </w:r>
      <w:r w:rsidRPr="00F55B68">
        <w:rPr>
          <w:rFonts w:ascii="Courier New" w:hAnsi="Courier New" w:cs="Courier New"/>
          <w:sz w:val="20"/>
          <w:szCs w:val="20"/>
        </w:rPr>
        <w:t xml:space="preserve"> # a specific subscription transaction</w:t>
      </w:r>
    </w:p>
    <w:p w14:paraId="1E63BE7E" w14:textId="77777777" w:rsidR="00BD6FEB" w:rsidRDefault="00BD6FEB" w:rsidP="00F74F25">
      <w:pPr>
        <w:pStyle w:val="Heading1"/>
      </w:pPr>
      <w:r>
        <w:t>Meters</w:t>
      </w:r>
    </w:p>
    <w:p w14:paraId="738FB492" w14:textId="77777777" w:rsidR="00BD6FEB" w:rsidRDefault="00BD6FEB" w:rsidP="00F74F25">
      <w:pPr>
        <w:keepNext/>
      </w:pPr>
      <w:r>
        <w:t xml:space="preserve">A </w:t>
      </w:r>
      <w:r w:rsidRPr="00ED52F4">
        <w:rPr>
          <w:i/>
        </w:rPr>
        <w:t>meter</w:t>
      </w:r>
      <w:r>
        <w:t xml:space="preserve"> is a count of page views. The meter subsystem comprises a set of partner-</w:t>
      </w:r>
      <w:proofErr w:type="spellStart"/>
      <w:r>
        <w:t>ip</w:t>
      </w:r>
      <w:proofErr w:type="spellEnd"/>
      <w:r>
        <w:t xml:space="preserve">-address counts and a set of limits to enforce on those counts. The user accesses the system, which increments the counts and enforces the limits. </w:t>
      </w:r>
    </w:p>
    <w:p w14:paraId="6B0F4C35" w14:textId="77777777" w:rsidR="00BD6FEB" w:rsidRDefault="00BD6FEB" w:rsidP="00F74F25">
      <w:pPr>
        <w:keepNext/>
      </w:pPr>
      <w:r>
        <w:t>The count has a partner ID, an IP address, and an integer count. The limit has a partner ID, a name, and an integer limit value representing the count of page views at which to limit access.</w:t>
      </w:r>
      <w:r w:rsidRPr="00CE684F">
        <w:t xml:space="preserve"> </w:t>
      </w:r>
      <w:r>
        <w:t>&lt;</w:t>
      </w:r>
      <w:proofErr w:type="spellStart"/>
      <w:proofErr w:type="gramStart"/>
      <w:r>
        <w:t>ip</w:t>
      </w:r>
      <w:proofErr w:type="spellEnd"/>
      <w:proofErr w:type="gramEnd"/>
      <w:r>
        <w:t>&gt; is an IPv4 or IPv6 internet protocol address when it occurs in the URI.</w:t>
      </w:r>
    </w:p>
    <w:p w14:paraId="44EB812B" w14:textId="77777777" w:rsidR="00BD6FEB" w:rsidRPr="00453238" w:rsidRDefault="00BD6FEB" w:rsidP="00F74F25">
      <w:pPr>
        <w:pStyle w:val="ListParagraph"/>
        <w:numPr>
          <w:ilvl w:val="0"/>
          <w:numId w:val="28"/>
        </w:numPr>
        <w:rPr>
          <w:rFonts w:ascii="Courier New" w:hAnsi="Courier New" w:cs="Courier New"/>
          <w:sz w:val="20"/>
          <w:szCs w:val="20"/>
        </w:rPr>
      </w:pPr>
      <w:r w:rsidRPr="00453238">
        <w:rPr>
          <w:rFonts w:ascii="Courier New" w:hAnsi="Courier New" w:cs="Courier New"/>
          <w:b/>
          <w:sz w:val="20"/>
          <w:szCs w:val="20"/>
        </w:rPr>
        <w:t>/meters</w:t>
      </w:r>
      <w:r w:rsidRPr="00453238">
        <w:rPr>
          <w:rFonts w:ascii="Courier New" w:hAnsi="Courier New" w:cs="Courier New"/>
          <w:sz w:val="20"/>
          <w:szCs w:val="20"/>
        </w:rPr>
        <w:t xml:space="preserve"> # all meter counts</w:t>
      </w:r>
    </w:p>
    <w:p w14:paraId="19C72876" w14:textId="77777777" w:rsidR="00BD6FEB" w:rsidRPr="00453238" w:rsidRDefault="00BD6FEB" w:rsidP="00F74F25">
      <w:pPr>
        <w:pStyle w:val="ListParagraph"/>
        <w:numPr>
          <w:ilvl w:val="0"/>
          <w:numId w:val="28"/>
        </w:numPr>
        <w:rPr>
          <w:rFonts w:ascii="Courier New" w:hAnsi="Courier New" w:cs="Courier New"/>
          <w:sz w:val="20"/>
          <w:szCs w:val="20"/>
        </w:rPr>
      </w:pPr>
      <w:r w:rsidRPr="00453238">
        <w:rPr>
          <w:rFonts w:ascii="Courier New" w:hAnsi="Courier New" w:cs="Courier New"/>
          <w:b/>
          <w:sz w:val="20"/>
          <w:szCs w:val="20"/>
        </w:rPr>
        <w:t>/</w:t>
      </w:r>
      <w:proofErr w:type="spellStart"/>
      <w:r w:rsidRPr="00453238">
        <w:rPr>
          <w:rFonts w:ascii="Courier New" w:hAnsi="Courier New" w:cs="Courier New"/>
          <w:b/>
          <w:sz w:val="20"/>
          <w:szCs w:val="20"/>
        </w:rPr>
        <w:t>meters</w:t>
      </w:r>
      <w:proofErr w:type="gramStart"/>
      <w:r w:rsidRPr="00453238">
        <w:rPr>
          <w:rFonts w:ascii="Courier New" w:hAnsi="Courier New" w:cs="Courier New"/>
          <w:b/>
          <w:sz w:val="20"/>
          <w:szCs w:val="20"/>
        </w:rPr>
        <w:t>?partnerId</w:t>
      </w:r>
      <w:proofErr w:type="spellEnd"/>
      <w:proofErr w:type="gramEnd"/>
      <w:r w:rsidRPr="00453238">
        <w:rPr>
          <w:rFonts w:ascii="Courier New" w:hAnsi="Courier New" w:cs="Courier New"/>
          <w:b/>
          <w:sz w:val="20"/>
          <w:szCs w:val="20"/>
        </w:rPr>
        <w:t>=&lt;id&gt;</w:t>
      </w:r>
      <w:r w:rsidRPr="00453238">
        <w:rPr>
          <w:rFonts w:ascii="Courier New" w:hAnsi="Courier New" w:cs="Courier New"/>
          <w:sz w:val="20"/>
          <w:szCs w:val="20"/>
        </w:rPr>
        <w:t xml:space="preserve"> # all meter counts for a partner</w:t>
      </w:r>
    </w:p>
    <w:p w14:paraId="0868088B" w14:textId="77777777" w:rsidR="00BD6FEB" w:rsidRPr="00453238" w:rsidRDefault="00BD6FEB" w:rsidP="00F74F25">
      <w:pPr>
        <w:pStyle w:val="ListParagraph"/>
        <w:numPr>
          <w:ilvl w:val="0"/>
          <w:numId w:val="28"/>
        </w:numPr>
        <w:rPr>
          <w:rFonts w:ascii="Courier New" w:hAnsi="Courier New" w:cs="Courier New"/>
          <w:sz w:val="20"/>
          <w:szCs w:val="20"/>
        </w:rPr>
      </w:pPr>
      <w:r w:rsidRPr="00453238">
        <w:rPr>
          <w:rFonts w:ascii="Courier New" w:hAnsi="Courier New" w:cs="Courier New"/>
          <w:b/>
          <w:sz w:val="20"/>
          <w:szCs w:val="20"/>
        </w:rPr>
        <w:t>/meters/</w:t>
      </w:r>
      <w:proofErr w:type="spellStart"/>
      <w:r w:rsidRPr="00453238">
        <w:rPr>
          <w:rFonts w:ascii="Courier New" w:hAnsi="Courier New" w:cs="Courier New"/>
          <w:b/>
          <w:sz w:val="20"/>
          <w:szCs w:val="20"/>
        </w:rPr>
        <w:t>ip</w:t>
      </w:r>
      <w:proofErr w:type="spellEnd"/>
      <w:r w:rsidRPr="00453238">
        <w:rPr>
          <w:rFonts w:ascii="Courier New" w:hAnsi="Courier New" w:cs="Courier New"/>
          <w:sz w:val="20"/>
          <w:szCs w:val="20"/>
        </w:rPr>
        <w:t xml:space="preserve"> # all </w:t>
      </w:r>
      <w:proofErr w:type="spellStart"/>
      <w:r w:rsidRPr="00453238">
        <w:rPr>
          <w:rFonts w:ascii="Courier New" w:hAnsi="Courier New" w:cs="Courier New"/>
          <w:sz w:val="20"/>
          <w:szCs w:val="20"/>
        </w:rPr>
        <w:t>ip</w:t>
      </w:r>
      <w:proofErr w:type="spellEnd"/>
      <w:r w:rsidRPr="00453238">
        <w:rPr>
          <w:rFonts w:ascii="Courier New" w:hAnsi="Courier New" w:cs="Courier New"/>
          <w:sz w:val="20"/>
          <w:szCs w:val="20"/>
        </w:rPr>
        <w:t xml:space="preserve"> meter counts</w:t>
      </w:r>
    </w:p>
    <w:p w14:paraId="1A1C6F86" w14:textId="77777777" w:rsidR="00BD6FEB" w:rsidRPr="00453238" w:rsidRDefault="00BD6FEB" w:rsidP="00F74F25">
      <w:pPr>
        <w:pStyle w:val="ListParagraph"/>
        <w:numPr>
          <w:ilvl w:val="0"/>
          <w:numId w:val="28"/>
        </w:numPr>
        <w:rPr>
          <w:rFonts w:ascii="Courier New" w:hAnsi="Courier New" w:cs="Courier New"/>
          <w:sz w:val="20"/>
          <w:szCs w:val="20"/>
        </w:rPr>
      </w:pPr>
      <w:r w:rsidRPr="00453238">
        <w:rPr>
          <w:rFonts w:ascii="Courier New" w:hAnsi="Courier New" w:cs="Courier New"/>
          <w:b/>
          <w:sz w:val="20"/>
          <w:szCs w:val="20"/>
        </w:rPr>
        <w:t>/meters/</w:t>
      </w:r>
      <w:proofErr w:type="spellStart"/>
      <w:r w:rsidRPr="00453238">
        <w:rPr>
          <w:rFonts w:ascii="Courier New" w:hAnsi="Courier New" w:cs="Courier New"/>
          <w:b/>
          <w:sz w:val="20"/>
          <w:szCs w:val="20"/>
        </w:rPr>
        <w:t>ip</w:t>
      </w:r>
      <w:proofErr w:type="gramStart"/>
      <w:r w:rsidRPr="00453238">
        <w:rPr>
          <w:rFonts w:ascii="Courier New" w:hAnsi="Courier New" w:cs="Courier New"/>
          <w:b/>
          <w:sz w:val="20"/>
          <w:szCs w:val="20"/>
        </w:rPr>
        <w:t>?partnerId</w:t>
      </w:r>
      <w:proofErr w:type="spellEnd"/>
      <w:proofErr w:type="gramEnd"/>
      <w:r w:rsidRPr="00453238">
        <w:rPr>
          <w:rFonts w:ascii="Courier New" w:hAnsi="Courier New" w:cs="Courier New"/>
          <w:b/>
          <w:sz w:val="20"/>
          <w:szCs w:val="20"/>
        </w:rPr>
        <w:t>=&lt;id&gt;</w:t>
      </w:r>
      <w:r w:rsidRPr="00453238">
        <w:rPr>
          <w:rFonts w:ascii="Courier New" w:hAnsi="Courier New" w:cs="Courier New"/>
          <w:sz w:val="20"/>
          <w:szCs w:val="20"/>
        </w:rPr>
        <w:t xml:space="preserve"> # all </w:t>
      </w:r>
      <w:proofErr w:type="spellStart"/>
      <w:r w:rsidRPr="00453238">
        <w:rPr>
          <w:rFonts w:ascii="Courier New" w:hAnsi="Courier New" w:cs="Courier New"/>
          <w:sz w:val="20"/>
          <w:szCs w:val="20"/>
        </w:rPr>
        <w:t>ip</w:t>
      </w:r>
      <w:proofErr w:type="spellEnd"/>
      <w:r w:rsidRPr="00453238">
        <w:rPr>
          <w:rFonts w:ascii="Courier New" w:hAnsi="Courier New" w:cs="Courier New"/>
          <w:sz w:val="20"/>
          <w:szCs w:val="20"/>
        </w:rPr>
        <w:t xml:space="preserve"> meter counts for a partner</w:t>
      </w:r>
    </w:p>
    <w:p w14:paraId="4FEF35E7" w14:textId="6083CDF4" w:rsidR="00BD6FEB" w:rsidRPr="00453238" w:rsidRDefault="007F046D" w:rsidP="00F74F25">
      <w:pPr>
        <w:pStyle w:val="ListParagraph"/>
        <w:numPr>
          <w:ilvl w:val="0"/>
          <w:numId w:val="28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>/meters/</w:t>
      </w:r>
      <w:proofErr w:type="spellStart"/>
      <w:r>
        <w:rPr>
          <w:rFonts w:ascii="Courier New" w:hAnsi="Courier New" w:cs="Courier New"/>
          <w:b/>
          <w:sz w:val="20"/>
          <w:szCs w:val="20"/>
        </w:rPr>
        <w:t>ip</w:t>
      </w:r>
      <w:proofErr w:type="gramStart"/>
      <w:r>
        <w:rPr>
          <w:rFonts w:ascii="Courier New" w:hAnsi="Courier New" w:cs="Courier New"/>
          <w:b/>
          <w:sz w:val="20"/>
          <w:szCs w:val="20"/>
        </w:rPr>
        <w:t>?</w:t>
      </w:r>
      <w:r w:rsidR="00BD6FEB" w:rsidRPr="00453238">
        <w:rPr>
          <w:rFonts w:ascii="Courier New" w:hAnsi="Courier New" w:cs="Courier New"/>
          <w:b/>
          <w:sz w:val="20"/>
          <w:szCs w:val="20"/>
        </w:rPr>
        <w:t>partnerId</w:t>
      </w:r>
      <w:proofErr w:type="spellEnd"/>
      <w:proofErr w:type="gramEnd"/>
      <w:r w:rsidR="00BD6FEB" w:rsidRPr="00453238">
        <w:rPr>
          <w:rFonts w:ascii="Courier New" w:hAnsi="Courier New" w:cs="Courier New"/>
          <w:b/>
          <w:sz w:val="20"/>
          <w:szCs w:val="20"/>
        </w:rPr>
        <w:t>=&lt;id&gt;</w:t>
      </w:r>
      <w:r>
        <w:rPr>
          <w:rFonts w:ascii="Courier New" w:hAnsi="Courier New" w:cs="Courier New"/>
          <w:b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b/>
          <w:sz w:val="20"/>
          <w:szCs w:val="20"/>
        </w:rPr>
        <w:t>ip</w:t>
      </w:r>
      <w:proofErr w:type="spellEnd"/>
      <w:r>
        <w:rPr>
          <w:rFonts w:ascii="Courier New" w:hAnsi="Courier New" w:cs="Courier New"/>
          <w:b/>
          <w:sz w:val="20"/>
          <w:szCs w:val="20"/>
        </w:rPr>
        <w:t>=&lt;</w:t>
      </w:r>
      <w:proofErr w:type="spellStart"/>
      <w:r>
        <w:rPr>
          <w:rFonts w:ascii="Courier New" w:hAnsi="Courier New" w:cs="Courier New"/>
          <w:b/>
          <w:sz w:val="20"/>
          <w:szCs w:val="20"/>
        </w:rPr>
        <w:t>ip</w:t>
      </w:r>
      <w:proofErr w:type="spellEnd"/>
      <w:r>
        <w:rPr>
          <w:rFonts w:ascii="Courier New" w:hAnsi="Courier New" w:cs="Courier New"/>
          <w:b/>
          <w:sz w:val="20"/>
          <w:szCs w:val="20"/>
        </w:rPr>
        <w:t>&gt;</w:t>
      </w:r>
      <w:r w:rsidR="00BD6FEB" w:rsidRPr="00453238">
        <w:rPr>
          <w:rFonts w:ascii="Courier New" w:hAnsi="Courier New" w:cs="Courier New"/>
          <w:sz w:val="20"/>
          <w:szCs w:val="20"/>
        </w:rPr>
        <w:t xml:space="preserve"> # the meter count for an </w:t>
      </w:r>
      <w:proofErr w:type="spellStart"/>
      <w:r w:rsidR="00BD6FEB" w:rsidRPr="00453238">
        <w:rPr>
          <w:rFonts w:ascii="Courier New" w:hAnsi="Courier New" w:cs="Courier New"/>
          <w:sz w:val="20"/>
          <w:szCs w:val="20"/>
        </w:rPr>
        <w:t>ip</w:t>
      </w:r>
      <w:proofErr w:type="spellEnd"/>
      <w:r w:rsidR="00BD6FEB" w:rsidRPr="00453238">
        <w:rPr>
          <w:rFonts w:ascii="Courier New" w:hAnsi="Courier New" w:cs="Courier New"/>
          <w:sz w:val="20"/>
          <w:szCs w:val="20"/>
        </w:rPr>
        <w:t xml:space="preserve"> accessing a partner</w:t>
      </w:r>
    </w:p>
    <w:p w14:paraId="26F3D109" w14:textId="77777777" w:rsidR="00BD6FEB" w:rsidRPr="00453238" w:rsidRDefault="00BD6FEB" w:rsidP="00F74F25">
      <w:pPr>
        <w:pStyle w:val="ListParagraph"/>
        <w:numPr>
          <w:ilvl w:val="0"/>
          <w:numId w:val="28"/>
        </w:numPr>
        <w:rPr>
          <w:rFonts w:ascii="Courier New" w:hAnsi="Courier New" w:cs="Courier New"/>
          <w:sz w:val="20"/>
          <w:szCs w:val="20"/>
        </w:rPr>
      </w:pPr>
      <w:r w:rsidRPr="00453238">
        <w:rPr>
          <w:rFonts w:ascii="Courier New" w:hAnsi="Courier New" w:cs="Courier New"/>
          <w:b/>
          <w:sz w:val="20"/>
          <w:szCs w:val="20"/>
        </w:rPr>
        <w:t>/meters/</w:t>
      </w:r>
      <w:proofErr w:type="spellStart"/>
      <w:r w:rsidRPr="00453238">
        <w:rPr>
          <w:rFonts w:ascii="Courier New" w:hAnsi="Courier New" w:cs="Courier New"/>
          <w:b/>
          <w:sz w:val="20"/>
          <w:szCs w:val="20"/>
        </w:rPr>
        <w:t>ip</w:t>
      </w:r>
      <w:proofErr w:type="spellEnd"/>
      <w:r w:rsidRPr="00453238">
        <w:rPr>
          <w:rFonts w:ascii="Courier New" w:hAnsi="Courier New" w:cs="Courier New"/>
          <w:b/>
          <w:sz w:val="20"/>
          <w:szCs w:val="20"/>
        </w:rPr>
        <w:t>/&lt;</w:t>
      </w:r>
      <w:proofErr w:type="spellStart"/>
      <w:r w:rsidRPr="00453238">
        <w:rPr>
          <w:rFonts w:ascii="Courier New" w:hAnsi="Courier New" w:cs="Courier New"/>
          <w:b/>
          <w:sz w:val="20"/>
          <w:szCs w:val="20"/>
        </w:rPr>
        <w:t>ip</w:t>
      </w:r>
      <w:proofErr w:type="spellEnd"/>
      <w:r w:rsidRPr="00453238">
        <w:rPr>
          <w:rFonts w:ascii="Courier New" w:hAnsi="Courier New" w:cs="Courier New"/>
          <w:b/>
          <w:sz w:val="20"/>
          <w:szCs w:val="20"/>
        </w:rPr>
        <w:t>&gt;/</w:t>
      </w:r>
      <w:proofErr w:type="spellStart"/>
      <w:r w:rsidRPr="00453238">
        <w:rPr>
          <w:rFonts w:ascii="Courier New" w:hAnsi="Courier New" w:cs="Courier New"/>
          <w:b/>
          <w:sz w:val="20"/>
          <w:szCs w:val="20"/>
        </w:rPr>
        <w:t>increment</w:t>
      </w:r>
      <w:proofErr w:type="gramStart"/>
      <w:r w:rsidRPr="00453238">
        <w:rPr>
          <w:rFonts w:ascii="Courier New" w:hAnsi="Courier New" w:cs="Courier New"/>
          <w:b/>
          <w:sz w:val="20"/>
          <w:szCs w:val="20"/>
        </w:rPr>
        <w:t>?partnerId</w:t>
      </w:r>
      <w:proofErr w:type="spellEnd"/>
      <w:proofErr w:type="gramEnd"/>
      <w:r w:rsidRPr="00453238">
        <w:rPr>
          <w:rFonts w:ascii="Courier New" w:hAnsi="Courier New" w:cs="Courier New"/>
          <w:b/>
          <w:sz w:val="20"/>
          <w:szCs w:val="20"/>
        </w:rPr>
        <w:t>=&lt;id&gt;</w:t>
      </w:r>
      <w:r w:rsidRPr="00453238">
        <w:rPr>
          <w:rFonts w:ascii="Courier New" w:hAnsi="Courier New" w:cs="Courier New"/>
          <w:sz w:val="20"/>
          <w:szCs w:val="20"/>
        </w:rPr>
        <w:t xml:space="preserve"> # increment the meter count for an </w:t>
      </w:r>
      <w:proofErr w:type="spellStart"/>
      <w:r w:rsidRPr="00453238">
        <w:rPr>
          <w:rFonts w:ascii="Courier New" w:hAnsi="Courier New" w:cs="Courier New"/>
          <w:sz w:val="20"/>
          <w:szCs w:val="20"/>
        </w:rPr>
        <w:t>ip</w:t>
      </w:r>
      <w:proofErr w:type="spellEnd"/>
      <w:r w:rsidRPr="00453238">
        <w:rPr>
          <w:rFonts w:ascii="Courier New" w:hAnsi="Courier New" w:cs="Courier New"/>
          <w:sz w:val="20"/>
          <w:szCs w:val="20"/>
        </w:rPr>
        <w:t xml:space="preserve"> accessing a partner</w:t>
      </w:r>
    </w:p>
    <w:p w14:paraId="72A7123E" w14:textId="57ADE47D" w:rsidR="00BD6FEB" w:rsidRPr="00453238" w:rsidRDefault="00BD6FEB" w:rsidP="00F74F25">
      <w:pPr>
        <w:pStyle w:val="ListParagraph"/>
        <w:numPr>
          <w:ilvl w:val="0"/>
          <w:numId w:val="28"/>
        </w:numPr>
        <w:rPr>
          <w:rFonts w:ascii="Courier New" w:hAnsi="Courier New" w:cs="Courier New"/>
          <w:sz w:val="20"/>
          <w:szCs w:val="20"/>
        </w:rPr>
      </w:pPr>
      <w:r w:rsidRPr="00453238">
        <w:rPr>
          <w:rFonts w:ascii="Courier New" w:hAnsi="Courier New" w:cs="Courier New"/>
          <w:b/>
          <w:sz w:val="20"/>
          <w:szCs w:val="20"/>
        </w:rPr>
        <w:t>/meters/</w:t>
      </w:r>
      <w:proofErr w:type="spellStart"/>
      <w:r w:rsidRPr="00453238">
        <w:rPr>
          <w:rFonts w:ascii="Courier New" w:hAnsi="Courier New" w:cs="Courier New"/>
          <w:b/>
          <w:sz w:val="20"/>
          <w:szCs w:val="20"/>
        </w:rPr>
        <w:t>ip</w:t>
      </w:r>
      <w:proofErr w:type="spellEnd"/>
      <w:r w:rsidRPr="00453238">
        <w:rPr>
          <w:rFonts w:ascii="Courier New" w:hAnsi="Courier New" w:cs="Courier New"/>
          <w:b/>
          <w:sz w:val="20"/>
          <w:szCs w:val="20"/>
        </w:rPr>
        <w:t>/</w:t>
      </w:r>
      <w:proofErr w:type="spellStart"/>
      <w:r w:rsidRPr="00453238">
        <w:rPr>
          <w:rFonts w:ascii="Courier New" w:hAnsi="Courier New" w:cs="Courier New"/>
          <w:b/>
          <w:sz w:val="20"/>
          <w:szCs w:val="20"/>
        </w:rPr>
        <w:t>limit&amp;partnerId</w:t>
      </w:r>
      <w:proofErr w:type="spellEnd"/>
      <w:r w:rsidRPr="00453238">
        <w:rPr>
          <w:rFonts w:ascii="Courier New" w:hAnsi="Courier New" w:cs="Courier New"/>
          <w:b/>
          <w:sz w:val="20"/>
          <w:szCs w:val="20"/>
        </w:rPr>
        <w:t>=&lt;id&gt;</w:t>
      </w:r>
      <w:r w:rsidR="007F046D" w:rsidRPr="00453238">
        <w:rPr>
          <w:rFonts w:ascii="Courier New" w:hAnsi="Courier New" w:cs="Courier New"/>
          <w:b/>
          <w:sz w:val="20"/>
          <w:szCs w:val="20"/>
        </w:rPr>
        <w:t>&gt;</w:t>
      </w:r>
      <w:r w:rsidR="007F046D">
        <w:rPr>
          <w:rFonts w:ascii="Courier New" w:hAnsi="Courier New" w:cs="Courier New"/>
          <w:b/>
          <w:sz w:val="20"/>
          <w:szCs w:val="20"/>
        </w:rPr>
        <w:t>&amp;</w:t>
      </w:r>
      <w:proofErr w:type="spellStart"/>
      <w:r w:rsidR="007F046D">
        <w:rPr>
          <w:rFonts w:ascii="Courier New" w:hAnsi="Courier New" w:cs="Courier New"/>
          <w:b/>
          <w:sz w:val="20"/>
          <w:szCs w:val="20"/>
        </w:rPr>
        <w:t>ip</w:t>
      </w:r>
      <w:proofErr w:type="spellEnd"/>
      <w:r w:rsidR="007F046D">
        <w:rPr>
          <w:rFonts w:ascii="Courier New" w:hAnsi="Courier New" w:cs="Courier New"/>
          <w:b/>
          <w:sz w:val="20"/>
          <w:szCs w:val="20"/>
        </w:rPr>
        <w:t>=&lt;</w:t>
      </w:r>
      <w:proofErr w:type="spellStart"/>
      <w:r w:rsidR="007F046D">
        <w:rPr>
          <w:rFonts w:ascii="Courier New" w:hAnsi="Courier New" w:cs="Courier New"/>
          <w:b/>
          <w:sz w:val="20"/>
          <w:szCs w:val="20"/>
        </w:rPr>
        <w:t>ip</w:t>
      </w:r>
      <w:proofErr w:type="spellEnd"/>
      <w:r w:rsidR="007F046D">
        <w:rPr>
          <w:rFonts w:ascii="Courier New" w:hAnsi="Courier New" w:cs="Courier New"/>
          <w:b/>
          <w:sz w:val="20"/>
          <w:szCs w:val="20"/>
        </w:rPr>
        <w:t>&gt;</w:t>
      </w:r>
      <w:r w:rsidR="007F046D" w:rsidRPr="00453238">
        <w:rPr>
          <w:rFonts w:ascii="Courier New" w:hAnsi="Courier New" w:cs="Courier New"/>
          <w:sz w:val="20"/>
          <w:szCs w:val="20"/>
        </w:rPr>
        <w:t xml:space="preserve"> </w:t>
      </w:r>
      <w:r w:rsidRPr="00453238">
        <w:rPr>
          <w:rFonts w:ascii="Courier New" w:hAnsi="Courier New" w:cs="Courier New"/>
          <w:sz w:val="20"/>
          <w:szCs w:val="20"/>
        </w:rPr>
        <w:t xml:space="preserve"> # check the status of an </w:t>
      </w:r>
      <w:proofErr w:type="spellStart"/>
      <w:r w:rsidRPr="00453238">
        <w:rPr>
          <w:rFonts w:ascii="Courier New" w:hAnsi="Courier New" w:cs="Courier New"/>
          <w:sz w:val="20"/>
          <w:szCs w:val="20"/>
        </w:rPr>
        <w:t>ip</w:t>
      </w:r>
      <w:proofErr w:type="spellEnd"/>
      <w:r w:rsidRPr="00453238">
        <w:rPr>
          <w:rFonts w:ascii="Courier New" w:hAnsi="Courier New" w:cs="Courier New"/>
          <w:sz w:val="20"/>
          <w:szCs w:val="20"/>
        </w:rPr>
        <w:t xml:space="preserve"> accessing a partner, returns OK, WARNING, BLOCK</w:t>
      </w:r>
    </w:p>
    <w:p w14:paraId="0E73DBC6" w14:textId="77777777" w:rsidR="00BD6FEB" w:rsidRPr="00453238" w:rsidRDefault="00BD6FEB" w:rsidP="00F74F25">
      <w:pPr>
        <w:pStyle w:val="ListParagraph"/>
        <w:numPr>
          <w:ilvl w:val="0"/>
          <w:numId w:val="28"/>
        </w:numPr>
        <w:rPr>
          <w:rFonts w:ascii="Courier New" w:hAnsi="Courier New" w:cs="Courier New"/>
          <w:sz w:val="20"/>
          <w:szCs w:val="20"/>
        </w:rPr>
      </w:pPr>
      <w:r w:rsidRPr="00453238">
        <w:rPr>
          <w:rFonts w:ascii="Courier New" w:hAnsi="Courier New" w:cs="Courier New"/>
          <w:b/>
          <w:sz w:val="20"/>
          <w:szCs w:val="20"/>
        </w:rPr>
        <w:t>/meters/limits/</w:t>
      </w:r>
      <w:proofErr w:type="spellStart"/>
      <w:r w:rsidRPr="00453238">
        <w:rPr>
          <w:rFonts w:ascii="Courier New" w:hAnsi="Courier New" w:cs="Courier New"/>
          <w:b/>
          <w:sz w:val="20"/>
          <w:szCs w:val="20"/>
        </w:rPr>
        <w:t>warningLimit</w:t>
      </w:r>
      <w:proofErr w:type="gramStart"/>
      <w:r w:rsidRPr="00453238">
        <w:rPr>
          <w:rFonts w:ascii="Courier New" w:hAnsi="Courier New" w:cs="Courier New"/>
          <w:b/>
          <w:sz w:val="20"/>
          <w:szCs w:val="20"/>
        </w:rPr>
        <w:t>?partnerId</w:t>
      </w:r>
      <w:proofErr w:type="spellEnd"/>
      <w:proofErr w:type="gramEnd"/>
      <w:r w:rsidRPr="00453238">
        <w:rPr>
          <w:rFonts w:ascii="Courier New" w:hAnsi="Courier New" w:cs="Courier New"/>
          <w:b/>
          <w:sz w:val="20"/>
          <w:szCs w:val="20"/>
        </w:rPr>
        <w:t>=&lt;id&gt;</w:t>
      </w:r>
      <w:r w:rsidRPr="00453238">
        <w:rPr>
          <w:rFonts w:ascii="Courier New" w:hAnsi="Courier New" w:cs="Courier New"/>
          <w:sz w:val="20"/>
          <w:szCs w:val="20"/>
        </w:rPr>
        <w:t xml:space="preserve"> # warning limit for a partner</w:t>
      </w:r>
    </w:p>
    <w:p w14:paraId="0DC2E92A" w14:textId="77777777" w:rsidR="00BD6FEB" w:rsidRPr="00453238" w:rsidRDefault="00BD6FEB" w:rsidP="00F74F25">
      <w:pPr>
        <w:pStyle w:val="ListParagraph"/>
        <w:numPr>
          <w:ilvl w:val="0"/>
          <w:numId w:val="28"/>
        </w:numPr>
        <w:rPr>
          <w:rFonts w:ascii="Courier New" w:hAnsi="Courier New" w:cs="Courier New"/>
          <w:sz w:val="20"/>
          <w:szCs w:val="20"/>
        </w:rPr>
      </w:pPr>
      <w:r w:rsidRPr="00453238">
        <w:rPr>
          <w:rFonts w:ascii="Courier New" w:hAnsi="Courier New" w:cs="Courier New"/>
          <w:b/>
          <w:sz w:val="20"/>
          <w:szCs w:val="20"/>
        </w:rPr>
        <w:t>/meters/limits/</w:t>
      </w:r>
      <w:proofErr w:type="spellStart"/>
      <w:r w:rsidRPr="00453238">
        <w:rPr>
          <w:rFonts w:ascii="Courier New" w:hAnsi="Courier New" w:cs="Courier New"/>
          <w:b/>
          <w:sz w:val="20"/>
          <w:szCs w:val="20"/>
        </w:rPr>
        <w:t>meteringLimit</w:t>
      </w:r>
      <w:proofErr w:type="gramStart"/>
      <w:r w:rsidRPr="00453238">
        <w:rPr>
          <w:rFonts w:ascii="Courier New" w:hAnsi="Courier New" w:cs="Courier New"/>
          <w:b/>
          <w:sz w:val="20"/>
          <w:szCs w:val="20"/>
        </w:rPr>
        <w:t>?partnerId</w:t>
      </w:r>
      <w:proofErr w:type="spellEnd"/>
      <w:proofErr w:type="gramEnd"/>
      <w:r w:rsidRPr="00453238">
        <w:rPr>
          <w:rFonts w:ascii="Courier New" w:hAnsi="Courier New" w:cs="Courier New"/>
          <w:b/>
          <w:sz w:val="20"/>
          <w:szCs w:val="20"/>
        </w:rPr>
        <w:t>=&lt;id&gt;</w:t>
      </w:r>
      <w:r w:rsidRPr="00453238">
        <w:rPr>
          <w:rFonts w:ascii="Courier New" w:hAnsi="Courier New" w:cs="Courier New"/>
          <w:sz w:val="20"/>
          <w:szCs w:val="20"/>
        </w:rPr>
        <w:t xml:space="preserve"> # metering limit for a partner</w:t>
      </w:r>
    </w:p>
    <w:p w14:paraId="06578980" w14:textId="5EFCE0C5" w:rsidR="008D0E12" w:rsidRDefault="008D0E12" w:rsidP="008D0E12">
      <w:pPr>
        <w:pStyle w:val="Heading1"/>
      </w:pPr>
      <w:r>
        <w:t>Payment</w:t>
      </w:r>
    </w:p>
    <w:p w14:paraId="7E5005D6" w14:textId="3E9562B6" w:rsidR="008D0E12" w:rsidRDefault="008D0E12" w:rsidP="008D0E12">
      <w:r>
        <w:t>Payment is the process of paying for a subscription. Payment interfaces to stripe.com to allow the user to pay for a subscription. The API for payment persists no data in the database.</w:t>
      </w:r>
      <w:r w:rsidR="00CA76CE">
        <w:t xml:space="preserve"> The URI supports only the POST operation with appropriate data in the body from the subscription user interface.</w:t>
      </w:r>
    </w:p>
    <w:p w14:paraId="2647D37D" w14:textId="6863BE76" w:rsidR="008D0E12" w:rsidRPr="00F55B68" w:rsidRDefault="00CA76CE" w:rsidP="008D0E12">
      <w:pPr>
        <w:pStyle w:val="ListParagraph"/>
        <w:numPr>
          <w:ilvl w:val="0"/>
          <w:numId w:val="32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/payments</w:t>
      </w:r>
      <w:r w:rsidR="009F79EB" w:rsidRPr="00F55B68">
        <w:rPr>
          <w:rFonts w:ascii="Courier New" w:hAnsi="Courier New" w:cs="Courier New"/>
          <w:sz w:val="20"/>
          <w:szCs w:val="20"/>
        </w:rPr>
        <w:t xml:space="preserve"> # POST a payment</w:t>
      </w:r>
    </w:p>
    <w:p w14:paraId="43E2E879" w14:textId="7A2A1A37" w:rsidR="00E31D73" w:rsidRDefault="00E31D73" w:rsidP="00CA76CE">
      <w:pPr>
        <w:pStyle w:val="Heading1"/>
      </w:pPr>
      <w:r>
        <w:lastRenderedPageBreak/>
        <w:t>Authentication</w:t>
      </w:r>
    </w:p>
    <w:p w14:paraId="1B8B13BD" w14:textId="33D5F545" w:rsidR="00C9297F" w:rsidRDefault="00C9297F" w:rsidP="001A4180">
      <w:pPr>
        <w:keepNext/>
      </w:pPr>
      <w:r w:rsidRPr="004138B2">
        <w:rPr>
          <w:i/>
        </w:rPr>
        <w:t>Authentication</w:t>
      </w:r>
      <w:r>
        <w:t xml:space="preserve"> is the process of verifying the identity of a user. The Subscription Management System uses a username-and-password authentication scheme</w:t>
      </w:r>
      <w:r w:rsidR="000F0922">
        <w:t xml:space="preserve"> as well as a key token scheme for authenticating callers of the API</w:t>
      </w:r>
      <w:r>
        <w:t>.</w:t>
      </w:r>
    </w:p>
    <w:p w14:paraId="72FD4AC3" w14:textId="098F0F78" w:rsidR="00E31D73" w:rsidRDefault="00C9297F" w:rsidP="001A4180">
      <w:pPr>
        <w:keepNext/>
      </w:pPr>
      <w:r>
        <w:t>The username uniquely identifies the party, and supplying a password that matches the stored password verifies that identity. The user-password also corresponds to an optional email address and organization name.</w:t>
      </w:r>
    </w:p>
    <w:p w14:paraId="4180E99D" w14:textId="4190104F" w:rsidR="00C9297F" w:rsidRDefault="00C9297F" w:rsidP="001A4180">
      <w:pPr>
        <w:pStyle w:val="ListParagraph"/>
        <w:keepNext/>
        <w:numPr>
          <w:ilvl w:val="0"/>
          <w:numId w:val="32"/>
        </w:numPr>
      </w:pPr>
      <w:r w:rsidRPr="001A4180">
        <w:rPr>
          <w:b/>
        </w:rPr>
        <w:t>/authentications</w:t>
      </w:r>
      <w:r>
        <w:t xml:space="preserve"> # all the username-password combinations for parties</w:t>
      </w:r>
    </w:p>
    <w:p w14:paraId="0F1BB566" w14:textId="350ABB49" w:rsidR="001A4180" w:rsidRDefault="001A4180" w:rsidP="001A4180">
      <w:pPr>
        <w:pStyle w:val="ListParagraph"/>
        <w:keepNext/>
        <w:numPr>
          <w:ilvl w:val="0"/>
          <w:numId w:val="32"/>
        </w:numPr>
      </w:pPr>
      <w:r w:rsidRPr="001A4180">
        <w:rPr>
          <w:b/>
        </w:rPr>
        <w:t>/</w:t>
      </w:r>
      <w:proofErr w:type="spellStart"/>
      <w:r w:rsidRPr="001A4180">
        <w:rPr>
          <w:b/>
        </w:rPr>
        <w:t>authentications</w:t>
      </w:r>
      <w:proofErr w:type="gramStart"/>
      <w:r w:rsidRPr="001A4180">
        <w:rPr>
          <w:b/>
        </w:rPr>
        <w:t>?username</w:t>
      </w:r>
      <w:proofErr w:type="spellEnd"/>
      <w:proofErr w:type="gramEnd"/>
      <w:r w:rsidRPr="001A4180">
        <w:rPr>
          <w:b/>
        </w:rPr>
        <w:t>=&lt;username&gt;</w:t>
      </w:r>
      <w:r>
        <w:t xml:space="preserve"> # retrieve, update, delete specific username</w:t>
      </w:r>
    </w:p>
    <w:p w14:paraId="53D23034" w14:textId="0D685BF0" w:rsidR="00C9297F" w:rsidRDefault="00C9297F" w:rsidP="00C9297F">
      <w:pPr>
        <w:pStyle w:val="ListParagraph"/>
        <w:numPr>
          <w:ilvl w:val="0"/>
          <w:numId w:val="32"/>
        </w:numPr>
      </w:pPr>
      <w:r w:rsidRPr="001A4180">
        <w:rPr>
          <w:b/>
        </w:rPr>
        <w:t>/authentications/login</w:t>
      </w:r>
      <w:r>
        <w:t xml:space="preserve"> # </w:t>
      </w:r>
      <w:r w:rsidR="001A4180">
        <w:t>determine if logged in from cookie, otherwise authenticate using password</w:t>
      </w:r>
    </w:p>
    <w:p w14:paraId="322F37E7" w14:textId="191BE75D" w:rsidR="000F0922" w:rsidRDefault="000F0922" w:rsidP="00CD1182">
      <w:r>
        <w:t>The API key authenticates a caller of the API and authorizes the calling of any API method. Phoenix creates the API keys and distributes them to calling programs as required.</w:t>
      </w:r>
    </w:p>
    <w:p w14:paraId="2EFF7442" w14:textId="3F63214A" w:rsidR="000F0922" w:rsidRDefault="000F0922" w:rsidP="00CD1182">
      <w:pPr>
        <w:pStyle w:val="ListParagraph"/>
        <w:numPr>
          <w:ilvl w:val="0"/>
          <w:numId w:val="34"/>
        </w:numPr>
      </w:pPr>
      <w:r w:rsidRPr="00CD1182">
        <w:rPr>
          <w:b/>
        </w:rPr>
        <w:t>/</w:t>
      </w:r>
      <w:proofErr w:type="spellStart"/>
      <w:r w:rsidRPr="00CD1182">
        <w:rPr>
          <w:b/>
        </w:rPr>
        <w:t>apikeys</w:t>
      </w:r>
      <w:proofErr w:type="spellEnd"/>
      <w:r>
        <w:t xml:space="preserve"> # all the API key tokens</w:t>
      </w:r>
    </w:p>
    <w:p w14:paraId="03F8BA69" w14:textId="7FDF41BB" w:rsidR="00CA76CE" w:rsidRDefault="00CA76CE" w:rsidP="00CA76CE">
      <w:pPr>
        <w:pStyle w:val="Heading1"/>
      </w:pPr>
      <w:r>
        <w:t>Authorization</w:t>
      </w:r>
    </w:p>
    <w:p w14:paraId="426BFBE7" w14:textId="77777777" w:rsidR="00CA76CE" w:rsidRDefault="00CA76CE" w:rsidP="00CA76CE">
      <w:pPr>
        <w:keepNext/>
      </w:pPr>
      <w:r w:rsidRPr="004138B2">
        <w:rPr>
          <w:i/>
        </w:rPr>
        <w:t>Authorization</w:t>
      </w:r>
      <w:r>
        <w:t xml:space="preserve"> is the process of granting or refusing access to a partner. The Subscription Management System specifies partners as sets of URIs identified by regular expression patterns.</w:t>
      </w:r>
    </w:p>
    <w:p w14:paraId="32E9A409" w14:textId="5404C51B" w:rsidR="00CA76CE" w:rsidRDefault="00CA76CE" w:rsidP="00F55B68">
      <w:pPr>
        <w:keepNext/>
      </w:pPr>
      <w:r>
        <w:t xml:space="preserve">A </w:t>
      </w:r>
      <w:r w:rsidR="00BE4CC2">
        <w:t>pattern</w:t>
      </w:r>
      <w:r>
        <w:t xml:space="preserve"> is a regular expression pattern identified by an id. An </w:t>
      </w:r>
      <w:r w:rsidR="00BE4CC2">
        <w:t>access type</w:t>
      </w:r>
      <w:r>
        <w:t xml:space="preserve"> is a content type identified by an id with a name. An </w:t>
      </w:r>
      <w:r w:rsidR="00BE4CC2">
        <w:t>access rule</w:t>
      </w:r>
      <w:r>
        <w:t xml:space="preserve"> relates a </w:t>
      </w:r>
      <w:r w:rsidR="00BE4CC2">
        <w:t>partner</w:t>
      </w:r>
      <w:r>
        <w:t xml:space="preserve"> to a </w:t>
      </w:r>
      <w:r w:rsidR="00BE4CC2">
        <w:t>pattern</w:t>
      </w:r>
      <w:r>
        <w:t xml:space="preserve"> and an </w:t>
      </w:r>
      <w:r w:rsidR="00BE4CC2">
        <w:t>access type</w:t>
      </w:r>
      <w:r>
        <w:t xml:space="preserve"> and consists of t</w:t>
      </w:r>
      <w:r w:rsidR="00BE4CC2">
        <w:t xml:space="preserve">he three ids from those objects plus a single-number, unique identifier for the rule. The access API call determines whether to authorize access to a URI for a party by finding the appropriate access rule that covers the URI; if no such rule </w:t>
      </w:r>
      <w:proofErr w:type="gramStart"/>
      <w:r w:rsidR="00BE4CC2">
        <w:t>exists,</w:t>
      </w:r>
      <w:proofErr w:type="gramEnd"/>
      <w:r w:rsidR="00BE4CC2">
        <w:t xml:space="preserve"> the default is to authorize the request (free content).</w:t>
      </w:r>
    </w:p>
    <w:p w14:paraId="783557EE" w14:textId="40097B2D" w:rsidR="00BE4CC2" w:rsidRPr="00F55B68" w:rsidRDefault="00BE4CC2" w:rsidP="00BE4CC2">
      <w:pPr>
        <w:pStyle w:val="ListParagraph"/>
        <w:numPr>
          <w:ilvl w:val="0"/>
          <w:numId w:val="32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/authorizations/patterns</w:t>
      </w:r>
      <w:r w:rsidRPr="00F55B68">
        <w:rPr>
          <w:rFonts w:ascii="Courier New" w:hAnsi="Courier New" w:cs="Courier New"/>
          <w:sz w:val="20"/>
          <w:szCs w:val="20"/>
        </w:rPr>
        <w:t xml:space="preserve"> # all URI patterns</w:t>
      </w:r>
    </w:p>
    <w:p w14:paraId="47EF3D24" w14:textId="62F4F149" w:rsidR="00BE4CC2" w:rsidRPr="00F55B68" w:rsidRDefault="00BE4CC2" w:rsidP="00BE4CC2">
      <w:pPr>
        <w:pStyle w:val="ListParagraph"/>
        <w:numPr>
          <w:ilvl w:val="0"/>
          <w:numId w:val="32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/authorizations/patterns/&lt;id&gt;</w:t>
      </w:r>
      <w:r w:rsidRPr="00F55B68">
        <w:rPr>
          <w:rFonts w:ascii="Courier New" w:hAnsi="Courier New" w:cs="Courier New"/>
          <w:sz w:val="20"/>
          <w:szCs w:val="20"/>
        </w:rPr>
        <w:t xml:space="preserve"> # a specific URI pattern</w:t>
      </w:r>
    </w:p>
    <w:p w14:paraId="46C732CE" w14:textId="5329E862" w:rsidR="00BE4CC2" w:rsidRPr="00F55B68" w:rsidRDefault="00BE4CC2" w:rsidP="00BE4CC2">
      <w:pPr>
        <w:pStyle w:val="ListParagraph"/>
        <w:numPr>
          <w:ilvl w:val="0"/>
          <w:numId w:val="32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/authorizations/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accessTypes</w:t>
      </w:r>
      <w:proofErr w:type="spellEnd"/>
      <w:r w:rsidRPr="00F55B68">
        <w:rPr>
          <w:rFonts w:ascii="Courier New" w:hAnsi="Courier New" w:cs="Courier New"/>
          <w:sz w:val="20"/>
          <w:szCs w:val="20"/>
        </w:rPr>
        <w:t xml:space="preserve"> # all access types</w:t>
      </w:r>
    </w:p>
    <w:p w14:paraId="621905E3" w14:textId="7AE37BDA" w:rsidR="00BE4CC2" w:rsidRPr="00F55B68" w:rsidRDefault="00BE4CC2" w:rsidP="00BE4CC2">
      <w:pPr>
        <w:pStyle w:val="ListParagraph"/>
        <w:numPr>
          <w:ilvl w:val="0"/>
          <w:numId w:val="32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/authorizations/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accessTypes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/&lt;id&gt;</w:t>
      </w:r>
      <w:r w:rsidRPr="00F55B68">
        <w:rPr>
          <w:rFonts w:ascii="Courier New" w:hAnsi="Courier New" w:cs="Courier New"/>
          <w:sz w:val="20"/>
          <w:szCs w:val="20"/>
        </w:rPr>
        <w:t xml:space="preserve"> # a specific access type</w:t>
      </w:r>
    </w:p>
    <w:p w14:paraId="041346FF" w14:textId="188C0125" w:rsidR="00BE4CC2" w:rsidRPr="00F55B68" w:rsidRDefault="00BE4CC2" w:rsidP="00BE4CC2">
      <w:pPr>
        <w:pStyle w:val="ListParagraph"/>
        <w:numPr>
          <w:ilvl w:val="0"/>
          <w:numId w:val="32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/authorizations/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accessRules</w:t>
      </w:r>
      <w:proofErr w:type="spellEnd"/>
      <w:r w:rsidRPr="00F55B68">
        <w:rPr>
          <w:rFonts w:ascii="Courier New" w:hAnsi="Courier New" w:cs="Courier New"/>
          <w:sz w:val="20"/>
          <w:szCs w:val="20"/>
        </w:rPr>
        <w:t xml:space="preserve"> # all access rules</w:t>
      </w:r>
    </w:p>
    <w:p w14:paraId="0AC7B45A" w14:textId="4DBA0D6B" w:rsidR="00BE4CC2" w:rsidRPr="00F55B68" w:rsidRDefault="00BE4CC2" w:rsidP="00BE4CC2">
      <w:pPr>
        <w:pStyle w:val="ListParagraph"/>
        <w:numPr>
          <w:ilvl w:val="0"/>
          <w:numId w:val="32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/authorizations/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accessRules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/&lt;id&gt;</w:t>
      </w:r>
      <w:r w:rsidRPr="00F55B68">
        <w:rPr>
          <w:rFonts w:ascii="Courier New" w:hAnsi="Courier New" w:cs="Courier New"/>
          <w:sz w:val="20"/>
          <w:szCs w:val="20"/>
        </w:rPr>
        <w:t xml:space="preserve"> # a specific access rule</w:t>
      </w:r>
    </w:p>
    <w:p w14:paraId="69D95F4C" w14:textId="3675CE10" w:rsidR="00BE4CC2" w:rsidRPr="00F55B68" w:rsidRDefault="00BE4CC2" w:rsidP="00BE4CC2">
      <w:pPr>
        <w:pStyle w:val="ListParagraph"/>
        <w:numPr>
          <w:ilvl w:val="0"/>
          <w:numId w:val="32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/authorizations/access</w:t>
      </w:r>
      <w:proofErr w:type="gramStart"/>
      <w:r w:rsidR="001B2E84" w:rsidRPr="00F55B68">
        <w:rPr>
          <w:rFonts w:ascii="Courier New" w:hAnsi="Courier New" w:cs="Courier New"/>
          <w:b/>
          <w:sz w:val="20"/>
          <w:szCs w:val="20"/>
        </w:rPr>
        <w:t>?ip</w:t>
      </w:r>
      <w:proofErr w:type="gramEnd"/>
      <w:r w:rsidR="001B2E84" w:rsidRPr="00F55B68">
        <w:rPr>
          <w:rFonts w:ascii="Courier New" w:hAnsi="Courier New" w:cs="Courier New"/>
          <w:b/>
          <w:sz w:val="20"/>
          <w:szCs w:val="20"/>
        </w:rPr>
        <w:t>=&lt;ip&gt;&amp;url=&lt;uri&gt;&amp;partyId=&lt;id&gt;&amp;partnerId=&lt;id&gt;</w:t>
      </w:r>
      <w:r w:rsidRPr="00F55B68">
        <w:rPr>
          <w:rFonts w:ascii="Courier New" w:hAnsi="Courier New" w:cs="Courier New"/>
          <w:sz w:val="20"/>
          <w:szCs w:val="20"/>
        </w:rPr>
        <w:t xml:space="preserve"> # whether the party</w:t>
      </w:r>
      <w:r w:rsidR="001B2E84" w:rsidRPr="00F55B68">
        <w:rPr>
          <w:rFonts w:ascii="Courier New" w:hAnsi="Courier New" w:cs="Courier New"/>
          <w:sz w:val="20"/>
          <w:szCs w:val="20"/>
        </w:rPr>
        <w:t xml:space="preserve"> or </w:t>
      </w:r>
      <w:proofErr w:type="spellStart"/>
      <w:r w:rsidR="001B2E84" w:rsidRPr="00F55B68">
        <w:rPr>
          <w:rFonts w:ascii="Courier New" w:hAnsi="Courier New" w:cs="Courier New"/>
          <w:sz w:val="20"/>
          <w:szCs w:val="20"/>
        </w:rPr>
        <w:t>ip</w:t>
      </w:r>
      <w:proofErr w:type="spellEnd"/>
      <w:r w:rsidR="001B2E84" w:rsidRPr="00F55B68">
        <w:rPr>
          <w:rFonts w:ascii="Courier New" w:hAnsi="Courier New" w:cs="Courier New"/>
          <w:sz w:val="20"/>
          <w:szCs w:val="20"/>
        </w:rPr>
        <w:t xml:space="preserve"> address</w:t>
      </w:r>
      <w:r w:rsidRPr="00F55B68">
        <w:rPr>
          <w:rFonts w:ascii="Courier New" w:hAnsi="Courier New" w:cs="Courier New"/>
          <w:sz w:val="20"/>
          <w:szCs w:val="20"/>
        </w:rPr>
        <w:t xml:space="preserve"> has access for a given URI</w:t>
      </w:r>
      <w:r w:rsidR="001B2E84" w:rsidRPr="00F55B68">
        <w:rPr>
          <w:rFonts w:ascii="Courier New" w:hAnsi="Courier New" w:cs="Courier New"/>
          <w:sz w:val="20"/>
          <w:szCs w:val="20"/>
        </w:rPr>
        <w:t xml:space="preserve"> for a given partner; returns OK, </w:t>
      </w:r>
      <w:r w:rsidR="00391760" w:rsidRPr="00F55B68">
        <w:rPr>
          <w:rFonts w:ascii="Courier New" w:hAnsi="Courier New" w:cs="Courier New"/>
          <w:sz w:val="20"/>
          <w:szCs w:val="20"/>
        </w:rPr>
        <w:t>Warning</w:t>
      </w:r>
      <w:r w:rsidR="001B2E84" w:rsidRPr="00F55B6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391760" w:rsidRPr="00F55B68">
        <w:rPr>
          <w:rFonts w:ascii="Courier New" w:hAnsi="Courier New" w:cs="Courier New"/>
          <w:sz w:val="20"/>
          <w:szCs w:val="20"/>
        </w:rPr>
        <w:t>NeedSubscription</w:t>
      </w:r>
      <w:proofErr w:type="spellEnd"/>
    </w:p>
    <w:p w14:paraId="070B1DBC" w14:textId="2C5F8A06" w:rsidR="00391760" w:rsidRPr="00F55B68" w:rsidRDefault="00391760" w:rsidP="00BE4CC2">
      <w:pPr>
        <w:pStyle w:val="ListParagraph"/>
        <w:numPr>
          <w:ilvl w:val="0"/>
          <w:numId w:val="32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 xml:space="preserve">/authorizations/subscription? </w:t>
      </w:r>
      <w:proofErr w:type="spellStart"/>
      <w:proofErr w:type="gramStart"/>
      <w:r w:rsidRPr="00F55B68">
        <w:rPr>
          <w:rFonts w:ascii="Courier New" w:hAnsi="Courier New" w:cs="Courier New"/>
          <w:b/>
          <w:sz w:val="20"/>
          <w:szCs w:val="20"/>
        </w:rPr>
        <w:t>ip</w:t>
      </w:r>
      <w:proofErr w:type="spellEnd"/>
      <w:proofErr w:type="gramEnd"/>
      <w:r w:rsidRPr="00F55B68">
        <w:rPr>
          <w:rFonts w:ascii="Courier New" w:hAnsi="Courier New" w:cs="Courier New"/>
          <w:b/>
          <w:sz w:val="20"/>
          <w:szCs w:val="20"/>
        </w:rPr>
        <w:t>=&lt;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ip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&gt;&amp;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url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=&lt;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uri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&gt;&amp;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partyId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=&lt;id&gt;&amp;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partnerId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=&lt;id&gt;</w:t>
      </w:r>
      <w:r w:rsidRPr="00F55B68">
        <w:rPr>
          <w:rFonts w:ascii="Courier New" w:hAnsi="Courier New" w:cs="Courier New"/>
          <w:sz w:val="20"/>
          <w:szCs w:val="20"/>
        </w:rPr>
        <w:t xml:space="preserve"> # whether the party or </w:t>
      </w:r>
      <w:proofErr w:type="spellStart"/>
      <w:r w:rsidRPr="00F55B68">
        <w:rPr>
          <w:rFonts w:ascii="Courier New" w:hAnsi="Courier New" w:cs="Courier New"/>
          <w:sz w:val="20"/>
          <w:szCs w:val="20"/>
        </w:rPr>
        <w:t>ip</w:t>
      </w:r>
      <w:proofErr w:type="spellEnd"/>
      <w:r w:rsidRPr="00F55B68">
        <w:rPr>
          <w:rFonts w:ascii="Courier New" w:hAnsi="Courier New" w:cs="Courier New"/>
          <w:sz w:val="20"/>
          <w:szCs w:val="20"/>
        </w:rPr>
        <w:t xml:space="preserve"> address has access for a given URI for a given partner; returns </w:t>
      </w:r>
      <w:r w:rsidR="006357B2" w:rsidRPr="00F55B68">
        <w:rPr>
          <w:rFonts w:ascii="Courier New" w:hAnsi="Courier New" w:cs="Courier New"/>
          <w:sz w:val="20"/>
          <w:szCs w:val="20"/>
        </w:rPr>
        <w:t xml:space="preserve">OK, Warning, </w:t>
      </w:r>
      <w:proofErr w:type="spellStart"/>
      <w:r w:rsidR="006357B2" w:rsidRPr="00F55B68">
        <w:rPr>
          <w:rFonts w:ascii="Courier New" w:hAnsi="Courier New" w:cs="Courier New"/>
          <w:sz w:val="20"/>
          <w:szCs w:val="20"/>
        </w:rPr>
        <w:t>NeedSubscription</w:t>
      </w:r>
      <w:proofErr w:type="spellEnd"/>
    </w:p>
    <w:p w14:paraId="3912795C" w14:textId="77777777" w:rsidR="00BD6FEB" w:rsidRDefault="00BD6FEB" w:rsidP="004212EF">
      <w:pPr>
        <w:pStyle w:val="Heading1"/>
      </w:pPr>
      <w:r>
        <w:t>Logging</w:t>
      </w:r>
    </w:p>
    <w:p w14:paraId="14C69B1C" w14:textId="77777777" w:rsidR="00BD6FEB" w:rsidRDefault="00BD6FEB" w:rsidP="002D30C2">
      <w:r w:rsidRPr="004138B2">
        <w:rPr>
          <w:i/>
        </w:rPr>
        <w:t>Logging</w:t>
      </w:r>
      <w:r>
        <w:t xml:space="preserve"> is the process of persisting a description of some kind of activity starting at a specific date and time and ending at a specific date and time. The Subscription Management System currently logs page views and sessions. A page view is an access of a partner with a URI. A session is a set of possibly empty related page views. Note that a session is not partner-specific.</w:t>
      </w:r>
    </w:p>
    <w:p w14:paraId="22394F19" w14:textId="77777777" w:rsidR="00BD6FEB" w:rsidRPr="00F55B68" w:rsidRDefault="00BD6FEB" w:rsidP="0084274C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lastRenderedPageBreak/>
        <w:t>/session-logs/sessions</w:t>
      </w:r>
      <w:r w:rsidRPr="00F55B68">
        <w:rPr>
          <w:rFonts w:ascii="Courier New" w:hAnsi="Courier New" w:cs="Courier New"/>
          <w:sz w:val="20"/>
          <w:szCs w:val="20"/>
        </w:rPr>
        <w:t xml:space="preserve"> # all sessions</w:t>
      </w:r>
    </w:p>
    <w:p w14:paraId="0B9C4854" w14:textId="77777777" w:rsidR="00BD6FEB" w:rsidRPr="00F55B68" w:rsidRDefault="00BD6FEB" w:rsidP="0084274C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/session-logs/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sessions</w:t>
      </w:r>
      <w:proofErr w:type="gramStart"/>
      <w:r w:rsidRPr="00F55B68">
        <w:rPr>
          <w:rFonts w:ascii="Courier New" w:hAnsi="Courier New" w:cs="Courier New"/>
          <w:b/>
          <w:sz w:val="20"/>
          <w:szCs w:val="20"/>
        </w:rPr>
        <w:t>?startDatetime</w:t>
      </w:r>
      <w:proofErr w:type="spellEnd"/>
      <w:proofErr w:type="gramEnd"/>
      <w:r w:rsidRPr="00F55B68">
        <w:rPr>
          <w:rFonts w:ascii="Courier New" w:hAnsi="Courier New" w:cs="Courier New"/>
          <w:b/>
          <w:sz w:val="20"/>
          <w:szCs w:val="20"/>
        </w:rPr>
        <w:t>=&lt;date&gt;&amp;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endDatetime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=&lt;date&gt;</w:t>
      </w:r>
      <w:r w:rsidRPr="00F55B68">
        <w:rPr>
          <w:rFonts w:ascii="Courier New" w:hAnsi="Courier New" w:cs="Courier New"/>
          <w:b/>
          <w:sz w:val="20"/>
          <w:szCs w:val="20"/>
        </w:rPr>
        <w:br/>
        <w:t>&amp;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partyId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=&lt;id&gt;&amp;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ip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=&lt;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ip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&gt;</w:t>
      </w:r>
      <w:r w:rsidRPr="00F55B68">
        <w:rPr>
          <w:rFonts w:ascii="Courier New" w:hAnsi="Courier New" w:cs="Courier New"/>
          <w:sz w:val="20"/>
          <w:szCs w:val="20"/>
        </w:rPr>
        <w:t xml:space="preserve"> # selected set of sessions based on some combination of parameters, all of which are optional</w:t>
      </w:r>
    </w:p>
    <w:p w14:paraId="058F749E" w14:textId="77777777" w:rsidR="00BD6FEB" w:rsidRPr="00F55B68" w:rsidRDefault="00BD6FEB" w:rsidP="004212EF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/session-logs/sessions/create</w:t>
      </w:r>
      <w:r w:rsidRPr="00F55B68">
        <w:rPr>
          <w:rFonts w:ascii="Courier New" w:hAnsi="Courier New" w:cs="Courier New"/>
          <w:sz w:val="20"/>
          <w:szCs w:val="20"/>
        </w:rPr>
        <w:t xml:space="preserve"> # create a new session</w:t>
      </w:r>
    </w:p>
    <w:p w14:paraId="6B798A6B" w14:textId="77777777" w:rsidR="00BD6FEB" w:rsidRPr="00F55B68" w:rsidRDefault="00BD6FEB" w:rsidP="004212EF">
      <w:pPr>
        <w:pStyle w:val="ListParagraph"/>
        <w:numPr>
          <w:ilvl w:val="0"/>
          <w:numId w:val="31"/>
        </w:numPr>
        <w:rPr>
          <w:rFonts w:ascii="Courier New" w:hAnsi="Courier New" w:cs="Courier New"/>
          <w:b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 xml:space="preserve">/session-logs/page-views </w:t>
      </w:r>
      <w:r w:rsidRPr="00F55B68">
        <w:rPr>
          <w:rFonts w:ascii="Courier New" w:hAnsi="Courier New" w:cs="Courier New"/>
          <w:sz w:val="20"/>
          <w:szCs w:val="20"/>
        </w:rPr>
        <w:t># all page views</w:t>
      </w:r>
    </w:p>
    <w:p w14:paraId="30C00D7A" w14:textId="77777777" w:rsidR="00BD6FEB" w:rsidRPr="00F55B68" w:rsidRDefault="00BD6FEB" w:rsidP="004212EF">
      <w:pPr>
        <w:pStyle w:val="ListParagraph"/>
        <w:numPr>
          <w:ilvl w:val="0"/>
          <w:numId w:val="31"/>
        </w:numPr>
        <w:rPr>
          <w:rFonts w:ascii="Courier New" w:hAnsi="Courier New" w:cs="Courier New"/>
          <w:b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/session-logs/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page-views</w:t>
      </w:r>
      <w:proofErr w:type="gramStart"/>
      <w:r w:rsidRPr="00F55B68">
        <w:rPr>
          <w:rFonts w:ascii="Courier New" w:hAnsi="Courier New" w:cs="Courier New"/>
          <w:b/>
          <w:sz w:val="20"/>
          <w:szCs w:val="20"/>
        </w:rPr>
        <w:t>?startDatetime</w:t>
      </w:r>
      <w:proofErr w:type="spellEnd"/>
      <w:proofErr w:type="gramEnd"/>
      <w:r w:rsidRPr="00F55B68">
        <w:rPr>
          <w:rFonts w:ascii="Courier New" w:hAnsi="Courier New" w:cs="Courier New"/>
          <w:b/>
          <w:sz w:val="20"/>
          <w:szCs w:val="20"/>
        </w:rPr>
        <w:t>=&lt;date&gt;&amp;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endDatetime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=&lt;date&gt;</w:t>
      </w:r>
      <w:r w:rsidRPr="00F55B68">
        <w:rPr>
          <w:rFonts w:ascii="Courier New" w:hAnsi="Courier New" w:cs="Courier New"/>
          <w:b/>
          <w:sz w:val="20"/>
          <w:szCs w:val="20"/>
        </w:rPr>
        <w:br/>
        <w:t>&amp;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partyId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=&lt;id&gt;&amp;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ip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=&lt;</w:t>
      </w:r>
      <w:proofErr w:type="spellStart"/>
      <w:r w:rsidRPr="00F55B68">
        <w:rPr>
          <w:rFonts w:ascii="Courier New" w:hAnsi="Courier New" w:cs="Courier New"/>
          <w:b/>
          <w:sz w:val="20"/>
          <w:szCs w:val="20"/>
        </w:rPr>
        <w:t>ip</w:t>
      </w:r>
      <w:proofErr w:type="spellEnd"/>
      <w:r w:rsidRPr="00F55B68">
        <w:rPr>
          <w:rFonts w:ascii="Courier New" w:hAnsi="Courier New" w:cs="Courier New"/>
          <w:b/>
          <w:sz w:val="20"/>
          <w:szCs w:val="20"/>
        </w:rPr>
        <w:t>&gt;</w:t>
      </w:r>
      <w:r w:rsidRPr="00F55B68">
        <w:rPr>
          <w:rFonts w:ascii="Courier New" w:hAnsi="Courier New" w:cs="Courier New"/>
          <w:sz w:val="20"/>
          <w:szCs w:val="20"/>
        </w:rPr>
        <w:t xml:space="preserve"> # all page views between two dates, inclusive, and/or associated with a session for a specified party, and/or associated with a session with a specified </w:t>
      </w:r>
      <w:proofErr w:type="spellStart"/>
      <w:r w:rsidRPr="00F55B68">
        <w:rPr>
          <w:rFonts w:ascii="Courier New" w:hAnsi="Courier New" w:cs="Courier New"/>
          <w:sz w:val="20"/>
          <w:szCs w:val="20"/>
        </w:rPr>
        <w:t>ip</w:t>
      </w:r>
      <w:proofErr w:type="spellEnd"/>
      <w:r w:rsidRPr="00F55B68">
        <w:rPr>
          <w:rFonts w:ascii="Courier New" w:hAnsi="Courier New" w:cs="Courier New"/>
          <w:sz w:val="20"/>
          <w:szCs w:val="20"/>
        </w:rPr>
        <w:t xml:space="preserve"> address</w:t>
      </w:r>
    </w:p>
    <w:p w14:paraId="52D1DCA8" w14:textId="77777777" w:rsidR="00BD6FEB" w:rsidRPr="00F55B68" w:rsidRDefault="00BD6FEB" w:rsidP="004212EF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0"/>
          <w:szCs w:val="20"/>
        </w:rPr>
      </w:pPr>
      <w:r w:rsidRPr="00F55B68">
        <w:rPr>
          <w:rFonts w:ascii="Courier New" w:hAnsi="Courier New" w:cs="Courier New"/>
          <w:b/>
          <w:sz w:val="20"/>
          <w:szCs w:val="20"/>
        </w:rPr>
        <w:t>/session-logs/page-views/create</w:t>
      </w:r>
      <w:r w:rsidRPr="00F55B68">
        <w:rPr>
          <w:rFonts w:ascii="Courier New" w:hAnsi="Courier New" w:cs="Courier New"/>
          <w:sz w:val="20"/>
          <w:szCs w:val="20"/>
        </w:rPr>
        <w:t xml:space="preserve"> # create a new page view in a session, set end date of session; body contains session id, page-view date-time, </w:t>
      </w:r>
      <w:proofErr w:type="spellStart"/>
      <w:r w:rsidRPr="00F55B68">
        <w:rPr>
          <w:rFonts w:ascii="Courier New" w:hAnsi="Courier New" w:cs="Courier New"/>
          <w:sz w:val="20"/>
          <w:szCs w:val="20"/>
        </w:rPr>
        <w:t>ip</w:t>
      </w:r>
      <w:proofErr w:type="spellEnd"/>
      <w:r w:rsidRPr="00F55B68">
        <w:rPr>
          <w:rFonts w:ascii="Courier New" w:hAnsi="Courier New" w:cs="Courier New"/>
          <w:sz w:val="20"/>
          <w:szCs w:val="20"/>
        </w:rPr>
        <w:t xml:space="preserve"> address</w:t>
      </w:r>
    </w:p>
    <w:sectPr w:rsidR="00BD6FEB" w:rsidRPr="00F55B68" w:rsidSect="00F74F25">
      <w:headerReference w:type="first" r:id="rId36"/>
      <w:footerReference w:type="first" r:id="rId3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4893DB" w14:textId="77777777" w:rsidR="00000C64" w:rsidRDefault="00000C64">
      <w:pPr>
        <w:spacing w:after="0"/>
      </w:pPr>
      <w:r>
        <w:separator/>
      </w:r>
    </w:p>
  </w:endnote>
  <w:endnote w:type="continuationSeparator" w:id="0">
    <w:p w14:paraId="569CE1F0" w14:textId="77777777" w:rsidR="00000C64" w:rsidRDefault="00000C6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1D838C" w14:textId="77777777" w:rsidR="00000C64" w:rsidRDefault="00000C64" w:rsidP="00F74F25">
    <w:pPr>
      <w:pStyle w:val="Footer"/>
      <w:tabs>
        <w:tab w:val="clear" w:pos="4320"/>
        <w:tab w:val="clear" w:pos="8640"/>
        <w:tab w:val="center" w:pos="4680"/>
        <w:tab w:val="right" w:pos="9360"/>
      </w:tabs>
    </w:pPr>
    <w:r>
      <w:tab/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606B0">
      <w:rPr>
        <w:rStyle w:val="PageNumber"/>
        <w:noProof/>
      </w:rPr>
      <w:t>10</w:t>
    </w:r>
    <w:r>
      <w:rPr>
        <w:rStyle w:val="PageNumber"/>
      </w:rPr>
      <w:fldChar w:fldCharType="end"/>
    </w:r>
    <w:r>
      <w:rPr>
        <w:rStyle w:val="PageNumber"/>
      </w:rPr>
      <w:t>.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0540A8" w14:textId="77777777" w:rsidR="00000C64" w:rsidRPr="00CC532C" w:rsidRDefault="00000C64" w:rsidP="00F74F25">
    <w:pPr>
      <w:pStyle w:val="Footer"/>
      <w:tabs>
        <w:tab w:val="clear" w:pos="4320"/>
        <w:tab w:val="clear" w:pos="8640"/>
        <w:tab w:val="center" w:pos="4680"/>
        <w:tab w:val="right" w:pos="9360"/>
      </w:tabs>
    </w:pPr>
    <w:r w:rsidRPr="00CC532C">
      <w:tab/>
      <w:t xml:space="preserve">© </w:t>
    </w:r>
    <w:r>
      <w:t>Phoenix Bioinformatics Corporation 2015</w:t>
    </w:r>
    <w:r w:rsidRPr="00CC532C">
      <w:t>. All Rights Reserved.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667457" w14:textId="77777777" w:rsidR="00000C64" w:rsidRPr="00CC532C" w:rsidRDefault="00000C64" w:rsidP="00F74F25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position w:val="30"/>
      </w:rPr>
    </w:pPr>
    <w:r>
      <w:rPr>
        <w:noProof/>
      </w:rPr>
      <w:drawing>
        <wp:inline distT="0" distB="0" distL="0" distR="0" wp14:anchorId="05A52EF8" wp14:editId="2D07985E">
          <wp:extent cx="1371600" cy="685800"/>
          <wp:effectExtent l="0" t="0" r="0" b="0"/>
          <wp:docPr id="3" name="Picture 3" descr="cis_logo_lar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is_logo_lar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 w:rsidRPr="00CC532C">
      <w:rPr>
        <w:position w:val="30"/>
      </w:rPr>
      <w:t xml:space="preserve">Page </w:t>
    </w:r>
    <w:r w:rsidRPr="00CC532C">
      <w:rPr>
        <w:rStyle w:val="PageNumber"/>
        <w:position w:val="30"/>
      </w:rPr>
      <w:fldChar w:fldCharType="begin"/>
    </w:r>
    <w:r w:rsidRPr="00CC532C">
      <w:rPr>
        <w:rStyle w:val="PageNumber"/>
        <w:position w:val="30"/>
      </w:rPr>
      <w:instrText xml:space="preserve"> PAGE </w:instrText>
    </w:r>
    <w:r w:rsidRPr="00CC532C">
      <w:rPr>
        <w:rStyle w:val="PageNumber"/>
        <w:position w:val="30"/>
      </w:rPr>
      <w:fldChar w:fldCharType="separate"/>
    </w:r>
    <w:r>
      <w:rPr>
        <w:rStyle w:val="PageNumber"/>
        <w:noProof/>
        <w:position w:val="30"/>
      </w:rPr>
      <w:t>2</w:t>
    </w:r>
    <w:r w:rsidRPr="00CC532C">
      <w:rPr>
        <w:rStyle w:val="PageNumber"/>
        <w:position w:val="30"/>
      </w:rPr>
      <w:fldChar w:fldCharType="end"/>
    </w:r>
    <w:r w:rsidRPr="00CC532C">
      <w:rPr>
        <w:rStyle w:val="PageNumber"/>
        <w:position w:val="30"/>
      </w:rPr>
      <w:t>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9BF4F4" w14:textId="77777777" w:rsidR="00000C64" w:rsidRDefault="00000C64">
      <w:pPr>
        <w:spacing w:after="0"/>
      </w:pPr>
      <w:r>
        <w:separator/>
      </w:r>
    </w:p>
  </w:footnote>
  <w:footnote w:type="continuationSeparator" w:id="0">
    <w:p w14:paraId="25A6FC77" w14:textId="77777777" w:rsidR="00000C64" w:rsidRDefault="00000C6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A36E01" w14:textId="50EEBB84" w:rsidR="00000C64" w:rsidRDefault="00000C64" w:rsidP="00F74F25">
    <w:pPr>
      <w:pStyle w:val="Header"/>
      <w:tabs>
        <w:tab w:val="clear" w:pos="4320"/>
        <w:tab w:val="clear" w:pos="8640"/>
        <w:tab w:val="center" w:pos="4680"/>
        <w:tab w:val="right" w:pos="9360"/>
      </w:tabs>
    </w:pPr>
    <w:r>
      <w:t>Subscription Management API</w:t>
    </w:r>
    <w:r>
      <w:tab/>
    </w:r>
    <w:r>
      <w:tab/>
      <w:t>August 6, 2015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658AE3" w14:textId="77777777" w:rsidR="00000C64" w:rsidRDefault="00000C64" w:rsidP="00F74F25">
    <w:pPr>
      <w:pStyle w:val="Header"/>
      <w:tabs>
        <w:tab w:val="clear" w:pos="4320"/>
        <w:tab w:val="clear" w:pos="8640"/>
        <w:tab w:val="center" w:pos="4680"/>
        <w:tab w:val="right" w:pos="9360"/>
      </w:tabs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D3ED11" w14:textId="77777777" w:rsidR="00000C64" w:rsidRDefault="00000C64" w:rsidP="00F74F25">
    <w:pPr>
      <w:pStyle w:val="Header"/>
      <w:tabs>
        <w:tab w:val="clear" w:pos="8640"/>
        <w:tab w:val="right" w:pos="9360"/>
      </w:tabs>
    </w:pPr>
    <w:r>
      <w:t>TAIR Registration Subsystem Requirements</w:t>
    </w:r>
    <w:r>
      <w:tab/>
    </w:r>
    <w:r>
      <w:tab/>
    </w:r>
    <w:r>
      <w:rPr>
        <w:noProof/>
      </w:rPr>
      <w:t>November 27, 2007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20351"/>
    <w:multiLevelType w:val="hybridMultilevel"/>
    <w:tmpl w:val="D6F4F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381C65"/>
    <w:multiLevelType w:val="hybridMultilevel"/>
    <w:tmpl w:val="C734D0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745099B"/>
    <w:multiLevelType w:val="hybridMultilevel"/>
    <w:tmpl w:val="5560A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8851416"/>
    <w:multiLevelType w:val="hybridMultilevel"/>
    <w:tmpl w:val="6E1485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9D56880"/>
    <w:multiLevelType w:val="hybridMultilevel"/>
    <w:tmpl w:val="8712374A"/>
    <w:lvl w:ilvl="0" w:tplc="0001040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003040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>
    <w:nsid w:val="0A760DAF"/>
    <w:multiLevelType w:val="hybridMultilevel"/>
    <w:tmpl w:val="3FBECE9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13678B9"/>
    <w:multiLevelType w:val="hybridMultilevel"/>
    <w:tmpl w:val="5E1CB0B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1801C5B"/>
    <w:multiLevelType w:val="hybridMultilevel"/>
    <w:tmpl w:val="018C9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813687"/>
    <w:multiLevelType w:val="hybridMultilevel"/>
    <w:tmpl w:val="287C61BC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21F62FE"/>
    <w:multiLevelType w:val="hybridMultilevel"/>
    <w:tmpl w:val="EAA2F14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2910420"/>
    <w:multiLevelType w:val="hybridMultilevel"/>
    <w:tmpl w:val="00D2B55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35D1990"/>
    <w:multiLevelType w:val="hybridMultilevel"/>
    <w:tmpl w:val="9FEC8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C66BC2"/>
    <w:multiLevelType w:val="hybridMultilevel"/>
    <w:tmpl w:val="8CD44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CB03AF"/>
    <w:multiLevelType w:val="hybridMultilevel"/>
    <w:tmpl w:val="FD88DB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4494C6D"/>
    <w:multiLevelType w:val="hybridMultilevel"/>
    <w:tmpl w:val="8D2A1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C839B8"/>
    <w:multiLevelType w:val="hybridMultilevel"/>
    <w:tmpl w:val="A0A0A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CC2A48"/>
    <w:multiLevelType w:val="hybridMultilevel"/>
    <w:tmpl w:val="6818D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D80B4E"/>
    <w:multiLevelType w:val="hybridMultilevel"/>
    <w:tmpl w:val="4118A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4E4CD6"/>
    <w:multiLevelType w:val="hybridMultilevel"/>
    <w:tmpl w:val="E7E6F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54404E"/>
    <w:multiLevelType w:val="hybridMultilevel"/>
    <w:tmpl w:val="585AF9D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1927DC0"/>
    <w:multiLevelType w:val="hybridMultilevel"/>
    <w:tmpl w:val="E5020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26B6A3D"/>
    <w:multiLevelType w:val="hybridMultilevel"/>
    <w:tmpl w:val="E0AE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301583F"/>
    <w:multiLevelType w:val="hybridMultilevel"/>
    <w:tmpl w:val="B7B4F9E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37305FF6"/>
    <w:multiLevelType w:val="hybridMultilevel"/>
    <w:tmpl w:val="3AC62B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3F5F5183"/>
    <w:multiLevelType w:val="hybridMultilevel"/>
    <w:tmpl w:val="93A6CF48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0010409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436A7D8F"/>
    <w:multiLevelType w:val="hybridMultilevel"/>
    <w:tmpl w:val="3B1862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857683B"/>
    <w:multiLevelType w:val="hybridMultilevel"/>
    <w:tmpl w:val="BFF6D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AD106A"/>
    <w:multiLevelType w:val="hybridMultilevel"/>
    <w:tmpl w:val="A58ED38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AC51C8D"/>
    <w:multiLevelType w:val="hybridMultilevel"/>
    <w:tmpl w:val="F6BC29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0D65882"/>
    <w:multiLevelType w:val="hybridMultilevel"/>
    <w:tmpl w:val="9F9EF0C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1E34032"/>
    <w:multiLevelType w:val="hybridMultilevel"/>
    <w:tmpl w:val="1AF6C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4E93F01"/>
    <w:multiLevelType w:val="hybridMultilevel"/>
    <w:tmpl w:val="6FEACFD8"/>
    <w:lvl w:ilvl="0" w:tplc="00010409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0010409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2">
    <w:nsid w:val="570F2B6E"/>
    <w:multiLevelType w:val="hybridMultilevel"/>
    <w:tmpl w:val="A9CCA0C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C1E34F1"/>
    <w:multiLevelType w:val="hybridMultilevel"/>
    <w:tmpl w:val="86642F46"/>
    <w:lvl w:ilvl="0" w:tplc="0001040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34">
    <w:nsid w:val="5D1C5072"/>
    <w:multiLevelType w:val="hybridMultilevel"/>
    <w:tmpl w:val="EE0CF1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5E8612B9"/>
    <w:multiLevelType w:val="hybridMultilevel"/>
    <w:tmpl w:val="F6EAF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ED6061C"/>
    <w:multiLevelType w:val="hybridMultilevel"/>
    <w:tmpl w:val="33F24A30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37">
    <w:nsid w:val="618B6D8D"/>
    <w:multiLevelType w:val="hybridMultilevel"/>
    <w:tmpl w:val="160E56A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8">
    <w:nsid w:val="63E93565"/>
    <w:multiLevelType w:val="hybridMultilevel"/>
    <w:tmpl w:val="30DA8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43C2FD1"/>
    <w:multiLevelType w:val="hybridMultilevel"/>
    <w:tmpl w:val="67AE0FA8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6FBA13BF"/>
    <w:multiLevelType w:val="hybridMultilevel"/>
    <w:tmpl w:val="87AEAA70"/>
    <w:lvl w:ilvl="0" w:tplc="0001040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1">
    <w:nsid w:val="72D34AD5"/>
    <w:multiLevelType w:val="hybridMultilevel"/>
    <w:tmpl w:val="09DA45C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2">
    <w:nsid w:val="732D6407"/>
    <w:multiLevelType w:val="hybridMultilevel"/>
    <w:tmpl w:val="FD6CBD3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3"/>
  </w:num>
  <w:num w:numId="2">
    <w:abstractNumId w:val="29"/>
  </w:num>
  <w:num w:numId="3">
    <w:abstractNumId w:val="32"/>
  </w:num>
  <w:num w:numId="4">
    <w:abstractNumId w:val="25"/>
  </w:num>
  <w:num w:numId="5">
    <w:abstractNumId w:val="42"/>
  </w:num>
  <w:num w:numId="6">
    <w:abstractNumId w:val="19"/>
  </w:num>
  <w:num w:numId="7">
    <w:abstractNumId w:val="22"/>
  </w:num>
  <w:num w:numId="8">
    <w:abstractNumId w:val="34"/>
  </w:num>
  <w:num w:numId="9">
    <w:abstractNumId w:val="36"/>
  </w:num>
  <w:num w:numId="10">
    <w:abstractNumId w:val="1"/>
  </w:num>
  <w:num w:numId="11">
    <w:abstractNumId w:val="37"/>
  </w:num>
  <w:num w:numId="12">
    <w:abstractNumId w:val="13"/>
  </w:num>
  <w:num w:numId="13">
    <w:abstractNumId w:val="6"/>
  </w:num>
  <w:num w:numId="14">
    <w:abstractNumId w:val="27"/>
  </w:num>
  <w:num w:numId="15">
    <w:abstractNumId w:val="5"/>
  </w:num>
  <w:num w:numId="16">
    <w:abstractNumId w:val="3"/>
  </w:num>
  <w:num w:numId="17">
    <w:abstractNumId w:val="28"/>
  </w:num>
  <w:num w:numId="18">
    <w:abstractNumId w:val="41"/>
  </w:num>
  <w:num w:numId="19">
    <w:abstractNumId w:val="10"/>
  </w:num>
  <w:num w:numId="20">
    <w:abstractNumId w:val="40"/>
  </w:num>
  <w:num w:numId="21">
    <w:abstractNumId w:val="33"/>
  </w:num>
  <w:num w:numId="22">
    <w:abstractNumId w:val="4"/>
  </w:num>
  <w:num w:numId="23">
    <w:abstractNumId w:val="8"/>
  </w:num>
  <w:num w:numId="24">
    <w:abstractNumId w:val="39"/>
  </w:num>
  <w:num w:numId="25">
    <w:abstractNumId w:val="9"/>
  </w:num>
  <w:num w:numId="26">
    <w:abstractNumId w:val="24"/>
  </w:num>
  <w:num w:numId="27">
    <w:abstractNumId w:val="31"/>
  </w:num>
  <w:num w:numId="28">
    <w:abstractNumId w:val="20"/>
  </w:num>
  <w:num w:numId="29">
    <w:abstractNumId w:val="7"/>
  </w:num>
  <w:num w:numId="30">
    <w:abstractNumId w:val="0"/>
  </w:num>
  <w:num w:numId="31">
    <w:abstractNumId w:val="38"/>
  </w:num>
  <w:num w:numId="32">
    <w:abstractNumId w:val="15"/>
  </w:num>
  <w:num w:numId="33">
    <w:abstractNumId w:val="30"/>
  </w:num>
  <w:num w:numId="34">
    <w:abstractNumId w:val="35"/>
  </w:num>
  <w:num w:numId="35">
    <w:abstractNumId w:val="17"/>
  </w:num>
  <w:num w:numId="36">
    <w:abstractNumId w:val="21"/>
  </w:num>
  <w:num w:numId="37">
    <w:abstractNumId w:val="12"/>
  </w:num>
  <w:num w:numId="38">
    <w:abstractNumId w:val="14"/>
  </w:num>
  <w:num w:numId="39">
    <w:abstractNumId w:val="18"/>
  </w:num>
  <w:num w:numId="40">
    <w:abstractNumId w:val="26"/>
  </w:num>
  <w:num w:numId="41">
    <w:abstractNumId w:val="2"/>
  </w:num>
  <w:num w:numId="42">
    <w:abstractNumId w:val="11"/>
  </w:num>
  <w:num w:numId="4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F25"/>
    <w:rsid w:val="00000C64"/>
    <w:rsid w:val="00017F81"/>
    <w:rsid w:val="00047C58"/>
    <w:rsid w:val="00060E33"/>
    <w:rsid w:val="0008468B"/>
    <w:rsid w:val="000C5DC0"/>
    <w:rsid w:val="000E42D4"/>
    <w:rsid w:val="000F0922"/>
    <w:rsid w:val="000F76A8"/>
    <w:rsid w:val="00147542"/>
    <w:rsid w:val="001A4180"/>
    <w:rsid w:val="001B2E84"/>
    <w:rsid w:val="001C756B"/>
    <w:rsid w:val="001F1082"/>
    <w:rsid w:val="00202F07"/>
    <w:rsid w:val="00211F0D"/>
    <w:rsid w:val="00215DFD"/>
    <w:rsid w:val="002426EB"/>
    <w:rsid w:val="002922D0"/>
    <w:rsid w:val="002B5412"/>
    <w:rsid w:val="002D30C2"/>
    <w:rsid w:val="002D6F8E"/>
    <w:rsid w:val="002D761F"/>
    <w:rsid w:val="002F0C7C"/>
    <w:rsid w:val="002F608B"/>
    <w:rsid w:val="00301169"/>
    <w:rsid w:val="00310946"/>
    <w:rsid w:val="00330F73"/>
    <w:rsid w:val="003318B6"/>
    <w:rsid w:val="00352064"/>
    <w:rsid w:val="00384446"/>
    <w:rsid w:val="00391760"/>
    <w:rsid w:val="003F0714"/>
    <w:rsid w:val="004212EF"/>
    <w:rsid w:val="00453238"/>
    <w:rsid w:val="004965B9"/>
    <w:rsid w:val="004A0081"/>
    <w:rsid w:val="004A0263"/>
    <w:rsid w:val="004E6537"/>
    <w:rsid w:val="005241F2"/>
    <w:rsid w:val="005606B0"/>
    <w:rsid w:val="005D7EF4"/>
    <w:rsid w:val="006073CF"/>
    <w:rsid w:val="00611A87"/>
    <w:rsid w:val="00627A36"/>
    <w:rsid w:val="006357B2"/>
    <w:rsid w:val="00661A96"/>
    <w:rsid w:val="00666DA3"/>
    <w:rsid w:val="006835D4"/>
    <w:rsid w:val="00684E41"/>
    <w:rsid w:val="006D5F3B"/>
    <w:rsid w:val="006E20E8"/>
    <w:rsid w:val="006F16E4"/>
    <w:rsid w:val="0071028A"/>
    <w:rsid w:val="0072168C"/>
    <w:rsid w:val="00742538"/>
    <w:rsid w:val="00774E3A"/>
    <w:rsid w:val="007F046D"/>
    <w:rsid w:val="00803DEC"/>
    <w:rsid w:val="00807754"/>
    <w:rsid w:val="00811640"/>
    <w:rsid w:val="0084274C"/>
    <w:rsid w:val="00867F4E"/>
    <w:rsid w:val="00891F41"/>
    <w:rsid w:val="008B0183"/>
    <w:rsid w:val="008D0E12"/>
    <w:rsid w:val="008F1BD4"/>
    <w:rsid w:val="008F3749"/>
    <w:rsid w:val="008F6EE9"/>
    <w:rsid w:val="0090641F"/>
    <w:rsid w:val="00920A00"/>
    <w:rsid w:val="00924953"/>
    <w:rsid w:val="009914B7"/>
    <w:rsid w:val="009A3EF7"/>
    <w:rsid w:val="009D7896"/>
    <w:rsid w:val="009E0042"/>
    <w:rsid w:val="009F04BA"/>
    <w:rsid w:val="009F79EB"/>
    <w:rsid w:val="00A0765A"/>
    <w:rsid w:val="00A55890"/>
    <w:rsid w:val="00A626E9"/>
    <w:rsid w:val="00A953E6"/>
    <w:rsid w:val="00AB08E7"/>
    <w:rsid w:val="00AD2E0C"/>
    <w:rsid w:val="00B14BFA"/>
    <w:rsid w:val="00B33511"/>
    <w:rsid w:val="00B515CC"/>
    <w:rsid w:val="00B75C3D"/>
    <w:rsid w:val="00BA3751"/>
    <w:rsid w:val="00BD49F5"/>
    <w:rsid w:val="00BD6FEB"/>
    <w:rsid w:val="00BE0426"/>
    <w:rsid w:val="00BE4CC2"/>
    <w:rsid w:val="00BF1D72"/>
    <w:rsid w:val="00C12208"/>
    <w:rsid w:val="00C43794"/>
    <w:rsid w:val="00C64124"/>
    <w:rsid w:val="00C852F2"/>
    <w:rsid w:val="00C9297F"/>
    <w:rsid w:val="00CA76CE"/>
    <w:rsid w:val="00CD1182"/>
    <w:rsid w:val="00CE684F"/>
    <w:rsid w:val="00D43DC4"/>
    <w:rsid w:val="00D54155"/>
    <w:rsid w:val="00D62538"/>
    <w:rsid w:val="00D92BC6"/>
    <w:rsid w:val="00E31D73"/>
    <w:rsid w:val="00E321D3"/>
    <w:rsid w:val="00E44AD0"/>
    <w:rsid w:val="00E471EB"/>
    <w:rsid w:val="00E57BE4"/>
    <w:rsid w:val="00E954A9"/>
    <w:rsid w:val="00F21AB4"/>
    <w:rsid w:val="00F55B68"/>
    <w:rsid w:val="00F604BD"/>
    <w:rsid w:val="00F74F25"/>
    <w:rsid w:val="00F76316"/>
    <w:rsid w:val="00F8687B"/>
    <w:rsid w:val="00FB3CE6"/>
    <w:rsid w:val="00FE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E42AD8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3528"/>
    <w:pPr>
      <w:spacing w:after="12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0352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53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C628B"/>
    <w:pPr>
      <w:tabs>
        <w:tab w:val="center" w:pos="4320"/>
        <w:tab w:val="right" w:pos="8640"/>
      </w:tabs>
    </w:pPr>
    <w:rPr>
      <w:rFonts w:ascii="Arial" w:hAnsi="Arial"/>
      <w:sz w:val="20"/>
    </w:rPr>
  </w:style>
  <w:style w:type="paragraph" w:styleId="Footer">
    <w:name w:val="footer"/>
    <w:basedOn w:val="Normal"/>
    <w:rsid w:val="00BC628B"/>
    <w:pPr>
      <w:tabs>
        <w:tab w:val="center" w:pos="4320"/>
        <w:tab w:val="right" w:pos="8640"/>
      </w:tabs>
    </w:pPr>
    <w:rPr>
      <w:rFonts w:ascii="Arial" w:hAnsi="Arial"/>
      <w:sz w:val="20"/>
    </w:rPr>
  </w:style>
  <w:style w:type="character" w:styleId="PageNumber">
    <w:name w:val="page number"/>
    <w:basedOn w:val="DefaultParagraphFont"/>
    <w:rsid w:val="00CC532C"/>
  </w:style>
  <w:style w:type="character" w:styleId="Hyperlink">
    <w:name w:val="Hyperlink"/>
    <w:basedOn w:val="DefaultParagraphFont"/>
    <w:rsid w:val="00CE5A0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3A01C0"/>
    <w:rPr>
      <w:rFonts w:ascii="Arial" w:hAnsi="Arial" w:cs="Arial"/>
      <w:b/>
      <w:bCs/>
      <w:kern w:val="32"/>
      <w:sz w:val="32"/>
      <w:szCs w:val="32"/>
      <w:lang w:val="en-US" w:eastAsia="en-US" w:bidi="ar-SA"/>
    </w:rPr>
  </w:style>
  <w:style w:type="character" w:styleId="FollowedHyperlink">
    <w:name w:val="FollowedHyperlink"/>
    <w:basedOn w:val="DefaultParagraphFont"/>
    <w:rsid w:val="00743FC3"/>
    <w:rPr>
      <w:color w:val="800080"/>
      <w:u w:val="single"/>
    </w:rPr>
  </w:style>
  <w:style w:type="paragraph" w:styleId="BalloonText">
    <w:name w:val="Balloon Text"/>
    <w:basedOn w:val="Normal"/>
    <w:semiHidden/>
    <w:rsid w:val="00307097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74F25"/>
    <w:pPr>
      <w:ind w:left="720"/>
      <w:contextualSpacing/>
    </w:pPr>
  </w:style>
  <w:style w:type="paragraph" w:customStyle="1" w:styleId="CodeExample">
    <w:name w:val="Code Example"/>
    <w:basedOn w:val="Normal"/>
    <w:qFormat/>
    <w:rsid w:val="000C5DC0"/>
    <w:pPr>
      <w:keepNext/>
    </w:pPr>
    <w:rPr>
      <w:rFonts w:ascii="Courier New" w:hAnsi="Courier New" w:cs="Courier New"/>
      <w:noProof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953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0426"/>
    <w:pPr>
      <w:spacing w:after="0"/>
    </w:pPr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0426"/>
    <w:rPr>
      <w:rFonts w:ascii="Courier" w:hAnsi="Courie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3528"/>
    <w:pPr>
      <w:spacing w:after="12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0352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53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C628B"/>
    <w:pPr>
      <w:tabs>
        <w:tab w:val="center" w:pos="4320"/>
        <w:tab w:val="right" w:pos="8640"/>
      </w:tabs>
    </w:pPr>
    <w:rPr>
      <w:rFonts w:ascii="Arial" w:hAnsi="Arial"/>
      <w:sz w:val="20"/>
    </w:rPr>
  </w:style>
  <w:style w:type="paragraph" w:styleId="Footer">
    <w:name w:val="footer"/>
    <w:basedOn w:val="Normal"/>
    <w:rsid w:val="00BC628B"/>
    <w:pPr>
      <w:tabs>
        <w:tab w:val="center" w:pos="4320"/>
        <w:tab w:val="right" w:pos="8640"/>
      </w:tabs>
    </w:pPr>
    <w:rPr>
      <w:rFonts w:ascii="Arial" w:hAnsi="Arial"/>
      <w:sz w:val="20"/>
    </w:rPr>
  </w:style>
  <w:style w:type="character" w:styleId="PageNumber">
    <w:name w:val="page number"/>
    <w:basedOn w:val="DefaultParagraphFont"/>
    <w:rsid w:val="00CC532C"/>
  </w:style>
  <w:style w:type="character" w:styleId="Hyperlink">
    <w:name w:val="Hyperlink"/>
    <w:basedOn w:val="DefaultParagraphFont"/>
    <w:rsid w:val="00CE5A0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3A01C0"/>
    <w:rPr>
      <w:rFonts w:ascii="Arial" w:hAnsi="Arial" w:cs="Arial"/>
      <w:b/>
      <w:bCs/>
      <w:kern w:val="32"/>
      <w:sz w:val="32"/>
      <w:szCs w:val="32"/>
      <w:lang w:val="en-US" w:eastAsia="en-US" w:bidi="ar-SA"/>
    </w:rPr>
  </w:style>
  <w:style w:type="character" w:styleId="FollowedHyperlink">
    <w:name w:val="FollowedHyperlink"/>
    <w:basedOn w:val="DefaultParagraphFont"/>
    <w:rsid w:val="00743FC3"/>
    <w:rPr>
      <w:color w:val="800080"/>
      <w:u w:val="single"/>
    </w:rPr>
  </w:style>
  <w:style w:type="paragraph" w:styleId="BalloonText">
    <w:name w:val="Balloon Text"/>
    <w:basedOn w:val="Normal"/>
    <w:semiHidden/>
    <w:rsid w:val="00307097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74F25"/>
    <w:pPr>
      <w:ind w:left="720"/>
      <w:contextualSpacing/>
    </w:pPr>
  </w:style>
  <w:style w:type="paragraph" w:customStyle="1" w:styleId="CodeExample">
    <w:name w:val="Code Example"/>
    <w:basedOn w:val="Normal"/>
    <w:qFormat/>
    <w:rsid w:val="000C5DC0"/>
    <w:pPr>
      <w:keepNext/>
    </w:pPr>
    <w:rPr>
      <w:rFonts w:ascii="Courier New" w:hAnsi="Courier New" w:cs="Courier New"/>
      <w:noProof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953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0426"/>
    <w:pPr>
      <w:spacing w:after="0"/>
    </w:pPr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0426"/>
    <w:rPr>
      <w:rFonts w:ascii="Courier" w:hAnsi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s://s3-us-west-2.amazonaws.com/pw2-logo/yfd.png" TargetMode="External"/><Relationship Id="rId21" Type="http://schemas.openxmlformats.org/officeDocument/2006/relationships/hyperlink" Target="https://www.google.com/intl/en/policies/terms/?fg=1" TargetMode="External"/><Relationship Id="rId22" Type="http://schemas.openxmlformats.org/officeDocument/2006/relationships/hyperlink" Target="https://s3-us-west-2.amazonaws.com/pw2-logo/logo2.gif" TargetMode="External"/><Relationship Id="rId23" Type="http://schemas.openxmlformats.org/officeDocument/2006/relationships/hyperlink" Target="https://www.arabidopsis.org/doc/about/tair_terms_of_use/417" TargetMode="External"/><Relationship Id="rId24" Type="http://schemas.openxmlformats.org/officeDocument/2006/relationships/hyperlink" Target="https://s3-us-west-2.amazonaws.com/pw2-logo/logo2.gif" TargetMode="External"/><Relationship Id="rId25" Type="http://schemas.openxmlformats.org/officeDocument/2006/relationships/hyperlink" Target="https://www.arabidopsis.org/doc/about/tair_terms_of_use/417" TargetMode="External"/><Relationship Id="rId26" Type="http://schemas.openxmlformats.org/officeDocument/2006/relationships/hyperlink" Target="http://demoyfd.arabidopsis.org/" TargetMode="External"/><Relationship Id="rId27" Type="http://schemas.openxmlformats.org/officeDocument/2006/relationships/hyperlink" Target="http://back-demoyfd.steveatgetexp.com/" TargetMode="External"/><Relationship Id="rId28" Type="http://schemas.openxmlformats.org/officeDocument/2006/relationships/hyperlink" Target="http://testyfd.com/" TargetMode="External"/><Relationship Id="rId29" Type="http://schemas.openxmlformats.org/officeDocument/2006/relationships/hyperlink" Target="http://back-prod.testyfd.com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demoyfd.arabidopsis.org/" TargetMode="External"/><Relationship Id="rId31" Type="http://schemas.openxmlformats.org/officeDocument/2006/relationships/hyperlink" Target="http://back-demoyfd.steveatgetexp.com/" TargetMode="External"/><Relationship Id="rId32" Type="http://schemas.openxmlformats.org/officeDocument/2006/relationships/hyperlink" Target="http://proxy2.steveatgetexp.com/" TargetMode="External"/><Relationship Id="rId9" Type="http://schemas.openxmlformats.org/officeDocument/2006/relationships/header" Target="head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back-prod.arabidopsis.org/" TargetMode="External"/><Relationship Id="rId34" Type="http://schemas.openxmlformats.org/officeDocument/2006/relationships/hyperlink" Target="http://testyfd.com/" TargetMode="External"/><Relationship Id="rId35" Type="http://schemas.openxmlformats.org/officeDocument/2006/relationships/hyperlink" Target="http://back-prod.testyfd.com/" TargetMode="External"/><Relationship Id="rId36" Type="http://schemas.openxmlformats.org/officeDocument/2006/relationships/header" Target="header3.xml"/><Relationship Id="rId10" Type="http://schemas.openxmlformats.org/officeDocument/2006/relationships/footer" Target="footer1.xm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hyperlink" Target="https://s3-us-west-2.amazonaws.com/pw2-logo/logo2.gif" TargetMode="External"/><Relationship Id="rId14" Type="http://schemas.openxmlformats.org/officeDocument/2006/relationships/hyperlink" Target="https://www.arabidopsis.org/doc/about/tair_terms_of_use/417" TargetMode="External"/><Relationship Id="rId15" Type="http://schemas.openxmlformats.org/officeDocument/2006/relationships/hyperlink" Target="https://s3-us-west-2.amazonaws.com/pw2-logo/yfd.png" TargetMode="External"/><Relationship Id="rId16" Type="http://schemas.openxmlformats.org/officeDocument/2006/relationships/hyperlink" Target="https://www.google.com/intl/en/policies/terms/?fg=1" TargetMode="External"/><Relationship Id="rId17" Type="http://schemas.openxmlformats.org/officeDocument/2006/relationships/image" Target="media/image2.tif"/><Relationship Id="rId18" Type="http://schemas.openxmlformats.org/officeDocument/2006/relationships/hyperlink" Target="https://s3-us-west-2.amazonaws.com/pw2-logo/logo2.gif" TargetMode="External"/><Relationship Id="rId19" Type="http://schemas.openxmlformats.org/officeDocument/2006/relationships/hyperlink" Target="https://www.arabidopsis.org/doc/about/tair_terms_of_use/417" TargetMode="External"/><Relationship Id="rId37" Type="http://schemas.openxmlformats.org/officeDocument/2006/relationships/footer" Target="footer3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muller:Library:Application%20Support:Microsoft:Office:User%20Templates:My%20Templates:Phoenix%20Requirement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Phoenix Requirements.dotx</Template>
  <TotalTime>449</TotalTime>
  <Pages>13</Pages>
  <Words>3765</Words>
  <Characters>21464</Characters>
  <Application>Microsoft Macintosh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Requirements</vt:lpstr>
    </vt:vector>
  </TitlesOfParts>
  <Company>Poesys Associates</Company>
  <LinksUpToDate>false</LinksUpToDate>
  <CharactersWithSpaces>25179</CharactersWithSpaces>
  <SharedDoc>false</SharedDoc>
  <HLinks>
    <vt:vector size="12" baseType="variant">
      <vt:variant>
        <vt:i4>4325453</vt:i4>
      </vt:variant>
      <vt:variant>
        <vt:i4>1595</vt:i4>
      </vt:variant>
      <vt:variant>
        <vt:i4>1027</vt:i4>
      </vt:variant>
      <vt:variant>
        <vt:i4>1</vt:i4>
      </vt:variant>
      <vt:variant>
        <vt:lpwstr>cis_logo_large</vt:lpwstr>
      </vt:variant>
      <vt:variant>
        <vt:lpwstr/>
      </vt:variant>
      <vt:variant>
        <vt:i4>4325453</vt:i4>
      </vt:variant>
      <vt:variant>
        <vt:i4>1849</vt:i4>
      </vt:variant>
      <vt:variant>
        <vt:i4>1031</vt:i4>
      </vt:variant>
      <vt:variant>
        <vt:i4>1</vt:i4>
      </vt:variant>
      <vt:variant>
        <vt:lpwstr>cis_logo_large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Requirements</dc:title>
  <dc:subject/>
  <dc:creator>Bob Muller</dc:creator>
  <cp:keywords/>
  <dc:description/>
  <cp:lastModifiedBy>Bob Muller</cp:lastModifiedBy>
  <cp:revision>53</cp:revision>
  <cp:lastPrinted>2015-08-06T19:17:00Z</cp:lastPrinted>
  <dcterms:created xsi:type="dcterms:W3CDTF">2015-05-13T19:56:00Z</dcterms:created>
  <dcterms:modified xsi:type="dcterms:W3CDTF">2015-08-13T00:33:00Z</dcterms:modified>
</cp:coreProperties>
</file>